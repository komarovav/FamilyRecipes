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C37CBB" w14:textId="77777777" w:rsidR="00BF15BB" w:rsidRDefault="00BF15BB" w:rsidP="00BF15BB">
      <w:pPr>
        <w:ind w:firstLine="0"/>
        <w:rPr>
          <w:noProof/>
        </w:rPr>
      </w:pPr>
    </w:p>
    <w:tbl>
      <w:tblPr>
        <w:tblpPr w:leftFromText="180" w:rightFromText="180" w:vertAnchor="text" w:horzAnchor="margin" w:tblpXSpec="right" w:tblpY="-727"/>
        <w:tblW w:w="10172" w:type="dxa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BF15BB" w14:paraId="508D0417" w14:textId="77777777" w:rsidTr="00CD7ADF">
        <w:tc>
          <w:tcPr>
            <w:tcW w:w="4821" w:type="dxa"/>
          </w:tcPr>
          <w:p w14:paraId="3994FCA2" w14:textId="77777777" w:rsidR="00BF15BB" w:rsidRPr="00646136" w:rsidRDefault="00BF15BB" w:rsidP="00CD7ADF">
            <w:pPr>
              <w:ind w:firstLine="0"/>
            </w:pPr>
          </w:p>
        </w:tc>
        <w:tc>
          <w:tcPr>
            <w:tcW w:w="1162" w:type="dxa"/>
          </w:tcPr>
          <w:p w14:paraId="23AC9F81" w14:textId="77777777" w:rsidR="00BF15BB" w:rsidRPr="00646136" w:rsidRDefault="00BF15BB" w:rsidP="00CD7AD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306FEABC" w14:textId="77777777" w:rsidR="00BF15BB" w:rsidRPr="00646136" w:rsidRDefault="00BF15BB" w:rsidP="00CD7ADF">
            <w:pPr>
              <w:ind w:firstLine="0"/>
            </w:pPr>
            <w:r w:rsidRPr="00646136">
              <w:t>УТВЕРЖДАЮ</w:t>
            </w:r>
          </w:p>
        </w:tc>
      </w:tr>
      <w:tr w:rsidR="00BF15BB" w14:paraId="52362B6E" w14:textId="77777777" w:rsidTr="00CD7ADF">
        <w:trPr>
          <w:trHeight w:val="2047"/>
        </w:trPr>
        <w:tc>
          <w:tcPr>
            <w:tcW w:w="4821" w:type="dxa"/>
            <w:hideMark/>
          </w:tcPr>
          <w:p w14:paraId="4CE2BF5F" w14:textId="77777777" w:rsidR="00BF15BB" w:rsidRPr="00F76EBD" w:rsidRDefault="00BF15BB" w:rsidP="00CD7ADF">
            <w:pPr>
              <w:ind w:firstLine="0"/>
            </w:pPr>
          </w:p>
          <w:p w14:paraId="31D47142" w14:textId="77777777" w:rsidR="00BF15BB" w:rsidRPr="00F62A47" w:rsidRDefault="00BF15BB" w:rsidP="00CD7ADF">
            <w:pPr>
              <w:ind w:firstLine="0"/>
            </w:pPr>
          </w:p>
        </w:tc>
        <w:tc>
          <w:tcPr>
            <w:tcW w:w="1162" w:type="dxa"/>
          </w:tcPr>
          <w:p w14:paraId="3E09D156" w14:textId="77777777" w:rsidR="00BF15BB" w:rsidRPr="00646136" w:rsidRDefault="00BF15BB" w:rsidP="00CD7AD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19B09A59" w14:textId="6BD85722" w:rsidR="00BF15BB" w:rsidRPr="00646136" w:rsidRDefault="00BF15BB" w:rsidP="00CD7ADF">
            <w:pPr>
              <w:ind w:firstLine="0"/>
            </w:pPr>
            <w:r>
              <w:t xml:space="preserve">Руководитель </w:t>
            </w:r>
            <w:r w:rsidR="007B3010">
              <w:t>У</w:t>
            </w:r>
            <w:r>
              <w:t>П</w:t>
            </w:r>
          </w:p>
          <w:p w14:paraId="271E1476" w14:textId="23F74766" w:rsidR="00BF15BB" w:rsidRPr="00646136" w:rsidRDefault="00BF15BB" w:rsidP="00CD7ADF">
            <w:pPr>
              <w:ind w:firstLine="0"/>
            </w:pPr>
            <w:r w:rsidRPr="00646136">
              <w:t>________________</w:t>
            </w:r>
            <w:r>
              <w:t xml:space="preserve"> </w:t>
            </w:r>
            <w:proofErr w:type="spellStart"/>
            <w:r w:rsidR="007B3010">
              <w:t>Долженкова</w:t>
            </w:r>
            <w:proofErr w:type="spellEnd"/>
            <w:r>
              <w:t xml:space="preserve"> </w:t>
            </w:r>
            <w:r w:rsidR="007B3010">
              <w:t>М</w:t>
            </w:r>
            <w:r>
              <w:t>.</w:t>
            </w:r>
            <w:r w:rsidR="007B3010">
              <w:t>Л</w:t>
            </w:r>
            <w:r>
              <w:t>.</w:t>
            </w:r>
          </w:p>
          <w:p w14:paraId="4803BB53" w14:textId="77777777" w:rsidR="00BF15BB" w:rsidRPr="00F62A47" w:rsidRDefault="00BF15BB" w:rsidP="00CD7ADF">
            <w:pPr>
              <w:ind w:firstLine="0"/>
            </w:pPr>
            <w:r>
              <w:t>«____» _____________ 20__</w:t>
            </w:r>
            <w:r w:rsidRPr="00646136">
              <w:t> г.</w:t>
            </w:r>
          </w:p>
        </w:tc>
      </w:tr>
    </w:tbl>
    <w:p w14:paraId="032CF15B" w14:textId="77777777" w:rsidR="00BF15BB" w:rsidRPr="00646136" w:rsidRDefault="00BF15BB" w:rsidP="00BF15BB">
      <w:pPr>
        <w:pStyle w:val="vguxTitleDocName"/>
      </w:pPr>
      <w:r>
        <w:rPr>
          <w:lang w:val="ru-RU"/>
        </w:rPr>
        <w:t>ТЕХНИЧЕСКОЕ ЗАДАНИЕ</w:t>
      </w:r>
    </w:p>
    <w:p w14:paraId="6E33F417" w14:textId="77777777" w:rsidR="00BF15BB" w:rsidRDefault="00BF15BB" w:rsidP="00BF15BB">
      <w:pPr>
        <w:ind w:firstLine="0"/>
        <w:jc w:val="center"/>
      </w:pPr>
      <w:r w:rsidRPr="00646136">
        <w:t xml:space="preserve">на </w:t>
      </w:r>
      <w:r>
        <w:t>разработку</w:t>
      </w:r>
    </w:p>
    <w:p w14:paraId="5A2813DD" w14:textId="3158BAA4" w:rsidR="00BF15BB" w:rsidRPr="00147FF0" w:rsidRDefault="00BF15BB" w:rsidP="00BF15BB">
      <w:pPr>
        <w:ind w:firstLine="0"/>
        <w:jc w:val="center"/>
        <w:rPr>
          <w:u w:val="single"/>
        </w:rPr>
      </w:pPr>
      <w:r>
        <w:rPr>
          <w:u w:val="single"/>
        </w:rPr>
        <w:t xml:space="preserve">информационной системы для </w:t>
      </w:r>
      <w:r w:rsidR="00A136AC">
        <w:rPr>
          <w:u w:val="single"/>
        </w:rPr>
        <w:t>детской библиотеки</w:t>
      </w:r>
    </w:p>
    <w:p w14:paraId="4E8ED947" w14:textId="77777777" w:rsidR="00BF15BB" w:rsidRPr="00646136" w:rsidRDefault="00BF15BB" w:rsidP="00BF15BB"/>
    <w:p w14:paraId="59326A62" w14:textId="77777777" w:rsidR="00BF15BB" w:rsidRPr="00646136" w:rsidRDefault="00BF15BB" w:rsidP="00BF15BB"/>
    <w:tbl>
      <w:tblPr>
        <w:tblW w:w="5955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</w:tblGrid>
      <w:tr w:rsidR="00F966DC" w14:paraId="3C1962AB" w14:textId="77777777" w:rsidTr="00F966DC">
        <w:tc>
          <w:tcPr>
            <w:tcW w:w="4821" w:type="dxa"/>
          </w:tcPr>
          <w:p w14:paraId="7E281986" w14:textId="77777777" w:rsidR="00F966DC" w:rsidRPr="00646136" w:rsidRDefault="00F966DC" w:rsidP="00CD7ADF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</w:tcPr>
          <w:p w14:paraId="63682768" w14:textId="77777777" w:rsidR="00F966DC" w:rsidRPr="00646136" w:rsidRDefault="00F966DC" w:rsidP="00CD7AD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F966DC" w14:paraId="2EFFBEB0" w14:textId="77777777" w:rsidTr="00F966DC">
        <w:trPr>
          <w:trHeight w:val="1713"/>
        </w:trPr>
        <w:tc>
          <w:tcPr>
            <w:tcW w:w="4821" w:type="dxa"/>
            <w:hideMark/>
          </w:tcPr>
          <w:p w14:paraId="34EB1A1B" w14:textId="77777777" w:rsidR="00F966DC" w:rsidRPr="00646136" w:rsidRDefault="00F966DC" w:rsidP="00CD7ADF">
            <w:pPr>
              <w:ind w:firstLine="0"/>
            </w:pPr>
            <w:r>
              <w:t xml:space="preserve">Студент колледжа </w:t>
            </w:r>
            <w:proofErr w:type="spellStart"/>
            <w:r>
              <w:t>ВятГУ</w:t>
            </w:r>
            <w:proofErr w:type="spellEnd"/>
          </w:p>
          <w:p w14:paraId="3A554B6F" w14:textId="4D1B0DDC" w:rsidR="00F966DC" w:rsidRPr="00646136" w:rsidRDefault="00F966DC" w:rsidP="00CD7ADF">
            <w:pPr>
              <w:ind w:firstLine="0"/>
            </w:pPr>
            <w:r w:rsidRPr="00646136">
              <w:t>________________</w:t>
            </w:r>
            <w:r>
              <w:t xml:space="preserve"> Комарова В.А.</w:t>
            </w:r>
          </w:p>
          <w:p w14:paraId="753BC20E" w14:textId="77777777" w:rsidR="00F966DC" w:rsidRPr="00646136" w:rsidRDefault="00F966DC" w:rsidP="00CD7ADF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</w:tcPr>
          <w:p w14:paraId="10908009" w14:textId="77777777" w:rsidR="00F966DC" w:rsidRPr="00646136" w:rsidRDefault="00F966DC" w:rsidP="00CD7AD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F966DC" w14:paraId="20D47DC5" w14:textId="77777777" w:rsidTr="00F966DC">
        <w:trPr>
          <w:trHeight w:val="419"/>
        </w:trPr>
        <w:tc>
          <w:tcPr>
            <w:tcW w:w="4821" w:type="dxa"/>
          </w:tcPr>
          <w:p w14:paraId="24432C4C" w14:textId="77777777" w:rsidR="00F966DC" w:rsidRPr="00D31A36" w:rsidRDefault="00F966DC" w:rsidP="00CD7ADF">
            <w:pPr>
              <w:ind w:firstLine="0"/>
            </w:pPr>
          </w:p>
        </w:tc>
        <w:tc>
          <w:tcPr>
            <w:tcW w:w="1134" w:type="dxa"/>
          </w:tcPr>
          <w:p w14:paraId="40072897" w14:textId="77777777" w:rsidR="00F966DC" w:rsidRPr="00646136" w:rsidRDefault="00F966DC" w:rsidP="00CD7AD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F966DC" w14:paraId="60C3F2DC" w14:textId="77777777" w:rsidTr="00F966DC">
        <w:trPr>
          <w:trHeight w:val="1713"/>
        </w:trPr>
        <w:tc>
          <w:tcPr>
            <w:tcW w:w="4821" w:type="dxa"/>
          </w:tcPr>
          <w:p w14:paraId="12E9B53A" w14:textId="77777777" w:rsidR="00F966DC" w:rsidRPr="00D31A36" w:rsidRDefault="00F966DC" w:rsidP="00CD7ADF">
            <w:pPr>
              <w:ind w:firstLine="0"/>
            </w:pPr>
          </w:p>
        </w:tc>
        <w:tc>
          <w:tcPr>
            <w:tcW w:w="1134" w:type="dxa"/>
          </w:tcPr>
          <w:p w14:paraId="2ADA3090" w14:textId="77777777" w:rsidR="00F966DC" w:rsidRPr="00646136" w:rsidRDefault="00F966DC" w:rsidP="00CD7AD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F966DC" w14:paraId="22C42305" w14:textId="77777777" w:rsidTr="00F966DC">
        <w:trPr>
          <w:trHeight w:val="420"/>
        </w:trPr>
        <w:tc>
          <w:tcPr>
            <w:tcW w:w="4821" w:type="dxa"/>
          </w:tcPr>
          <w:p w14:paraId="5848D516" w14:textId="77777777" w:rsidR="00F966DC" w:rsidRPr="00D31A36" w:rsidRDefault="00F966DC" w:rsidP="00CD7ADF">
            <w:pPr>
              <w:ind w:firstLine="0"/>
            </w:pPr>
          </w:p>
        </w:tc>
        <w:tc>
          <w:tcPr>
            <w:tcW w:w="1134" w:type="dxa"/>
          </w:tcPr>
          <w:p w14:paraId="7D238DCC" w14:textId="77777777" w:rsidR="00F966DC" w:rsidRPr="00646136" w:rsidRDefault="00F966DC" w:rsidP="00CD7AD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F966DC" w14:paraId="1B0783BD" w14:textId="77777777" w:rsidTr="00F966DC">
        <w:trPr>
          <w:trHeight w:val="1713"/>
        </w:trPr>
        <w:tc>
          <w:tcPr>
            <w:tcW w:w="4821" w:type="dxa"/>
          </w:tcPr>
          <w:p w14:paraId="5980487D" w14:textId="77777777" w:rsidR="00F966DC" w:rsidRPr="00D31A36" w:rsidRDefault="00F966DC" w:rsidP="00CD7ADF">
            <w:pPr>
              <w:ind w:firstLine="0"/>
            </w:pPr>
          </w:p>
        </w:tc>
        <w:tc>
          <w:tcPr>
            <w:tcW w:w="1134" w:type="dxa"/>
          </w:tcPr>
          <w:p w14:paraId="2969BCCD" w14:textId="77777777" w:rsidR="00F966DC" w:rsidRPr="00646136" w:rsidRDefault="00F966DC" w:rsidP="00CD7AD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</w:tbl>
    <w:p w14:paraId="0A5597D2" w14:textId="77777777" w:rsidR="00BF15BB" w:rsidRDefault="00BF15BB" w:rsidP="00BF15BB">
      <w:pPr>
        <w:ind w:firstLine="0"/>
      </w:pPr>
    </w:p>
    <w:p w14:paraId="10AE0292" w14:textId="77777777" w:rsidR="00BF15BB" w:rsidRDefault="00BF15BB" w:rsidP="00BF15BB"/>
    <w:p w14:paraId="7EA5661D" w14:textId="77777777" w:rsidR="00BF15BB" w:rsidRDefault="00BF15BB" w:rsidP="00BF15BB">
      <w:pPr>
        <w:ind w:firstLine="0"/>
      </w:pPr>
    </w:p>
    <w:p w14:paraId="2A4B66E4" w14:textId="0B42001C" w:rsidR="00BF15BB" w:rsidRPr="00F113BF" w:rsidRDefault="00BF15BB" w:rsidP="00BF15BB">
      <w:pPr>
        <w:ind w:firstLine="0"/>
        <w:jc w:val="center"/>
      </w:pPr>
      <w:r>
        <w:t>202</w:t>
      </w:r>
      <w:r w:rsidR="00A40D4E">
        <w:t>6</w:t>
      </w:r>
    </w:p>
    <w:p w14:paraId="15D082F6" w14:textId="77777777" w:rsidR="00990EAC" w:rsidRPr="00646136" w:rsidRDefault="00990EAC" w:rsidP="00347071">
      <w:pPr>
        <w:ind w:firstLine="0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</w:p>
    <w:p w14:paraId="7B3CC18C" w14:textId="1BCDB04B" w:rsidR="00990EAC" w:rsidRDefault="00990EAC" w:rsidP="00C340E0">
      <w:pPr>
        <w:pStyle w:val="vguCContentName"/>
        <w:spacing w:after="240"/>
      </w:pPr>
      <w:r w:rsidRPr="00646136">
        <w:lastRenderedPageBreak/>
        <w:t>Содержание</w:t>
      </w:r>
      <w:bookmarkStart w:id="0" w:name="_GoBack"/>
      <w:bookmarkEnd w:id="0"/>
    </w:p>
    <w:sdt>
      <w:sdtPr>
        <w:rPr>
          <w:rFonts w:ascii="Times New Roman" w:eastAsiaTheme="minorEastAsia" w:hAnsi="Times New Roman" w:cstheme="minorBidi"/>
          <w:color w:val="auto"/>
          <w:sz w:val="24"/>
          <w:szCs w:val="24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Default="00442256" w:rsidP="00CD75DC">
          <w:pPr>
            <w:pStyle w:val="afb"/>
            <w:spacing w:before="0" w:line="20" w:lineRule="exact"/>
          </w:pPr>
        </w:p>
        <w:p w14:paraId="503C6D5B" w14:textId="38A3D933" w:rsidR="00433FE7" w:rsidRDefault="00442256" w:rsidP="00433FE7">
          <w:pPr>
            <w:pStyle w:val="11"/>
            <w:ind w:left="0" w:firstLine="0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88237" w:history="1">
            <w:r w:rsidR="00433FE7" w:rsidRPr="009C0B08">
              <w:rPr>
                <w:rStyle w:val="a6"/>
              </w:rPr>
              <w:t>1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Общие сведения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_Toc241088237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3</w:t>
            </w:r>
            <w:r w:rsidR="00433FE7">
              <w:rPr>
                <w:webHidden/>
              </w:rPr>
              <w:fldChar w:fldCharType="end"/>
            </w:r>
          </w:hyperlink>
        </w:p>
        <w:p w14:paraId="393C142D" w14:textId="0DDD66D7" w:rsidR="00433FE7" w:rsidRDefault="00433FE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38" w:history="1">
            <w:r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Полное наименование АС и ее условное обозначение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0DECD33" w14:textId="6E7ECA28" w:rsidR="00433FE7" w:rsidRDefault="00433FE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39" w:history="1">
            <w:r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Наименование организации-заказчика и организации-разработчика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E7308FA" w14:textId="54945028" w:rsidR="00433FE7" w:rsidRDefault="00433FE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40" w:history="1">
            <w:r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Перечень документов, на основании которых создаётся АС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E2C246D" w14:textId="6392260F" w:rsidR="00433FE7" w:rsidRDefault="00433FE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41" w:history="1">
            <w:r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Плановые сроки начала и окончания работ по созданию АС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E7E5FFC" w14:textId="21ED9007" w:rsidR="00433FE7" w:rsidRDefault="00433FE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42" w:history="1">
            <w:r w:rsidRPr="009C0B08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Цели и назначение создания автоматизированной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1352016" w14:textId="0604098B" w:rsidR="00433FE7" w:rsidRDefault="00433FE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43" w:history="1">
            <w:r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Цели создания АС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E1CC828" w14:textId="5F153E6D" w:rsidR="00433FE7" w:rsidRDefault="00433FE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44" w:history="1">
            <w:r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Назначение АС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1376A0B" w14:textId="515DED0F" w:rsidR="00433FE7" w:rsidRDefault="00433FE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45" w:history="1">
            <w:r w:rsidRPr="009C0B08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Характеристика объекта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5EBF4B8" w14:textId="57468E09" w:rsidR="00433FE7" w:rsidRDefault="00433FE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46" w:history="1">
            <w:r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Общие сведения об объекте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818370C" w14:textId="21535858" w:rsidR="00433FE7" w:rsidRDefault="00433FE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47" w:history="1">
            <w:r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Сведения об условиях эксплуатации объекта автоматизации и характеристиках окружающей среды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4049908" w14:textId="5431716E" w:rsidR="00433FE7" w:rsidRDefault="00433FE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48" w:history="1">
            <w:r w:rsidRPr="009C0B08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Требования к автоматизированной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F6FA14B" w14:textId="65FFE5F6" w:rsidR="00433FE7" w:rsidRDefault="00433FE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49" w:history="1">
            <w:r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Требования к структуре АС в целом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88BAED5" w14:textId="46E6875E" w:rsidR="00433FE7" w:rsidRDefault="00433FE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50" w:history="1">
            <w:r w:rsidRPr="009C0B08">
              <w:rPr>
                <w:rStyle w:val="a6"/>
              </w:rPr>
              <w:t>4.1.1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Перечень подсистем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1BF137F" w14:textId="57F96338" w:rsidR="00433FE7" w:rsidRDefault="00433FE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51" w:history="1">
            <w:r w:rsidRPr="009C0B08">
              <w:rPr>
                <w:rStyle w:val="a6"/>
              </w:rPr>
              <w:t>4.1.2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Требования к способам и средствам обеспечения информационного взаимодействия компонентов АС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A5BBB31" w14:textId="5A057B2D" w:rsidR="00433FE7" w:rsidRDefault="00433FE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52" w:history="1">
            <w:r w:rsidRPr="009C0B08">
              <w:rPr>
                <w:rStyle w:val="a6"/>
              </w:rPr>
              <w:t>4.1.3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Требования к режимам функционирования АС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C290849" w14:textId="7E12F6F3" w:rsidR="00433FE7" w:rsidRDefault="00433FE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53" w:history="1">
            <w:r w:rsidRPr="009C0B08">
              <w:rPr>
                <w:rStyle w:val="a6"/>
              </w:rPr>
              <w:t>4.1.4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Перспективы развития, модернизации АС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D2FCF47" w14:textId="3BD8526A" w:rsidR="00433FE7" w:rsidRDefault="00433FE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54" w:history="1">
            <w:r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Требования к функциям (задачам), выполняемым АС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E2FD340" w14:textId="1B7732B6" w:rsidR="00433FE7" w:rsidRDefault="00433FE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55" w:history="1">
            <w:r w:rsidRPr="009C0B08">
              <w:rPr>
                <w:rStyle w:val="a6"/>
              </w:rPr>
              <w:t>4.2.1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Загрузка и анализ документов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BC80CD9" w14:textId="640EA235" w:rsidR="00433FE7" w:rsidRDefault="00433FE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56" w:history="1">
            <w:r w:rsidRPr="009C0B08">
              <w:rPr>
                <w:rStyle w:val="a6"/>
              </w:rPr>
              <w:t>4.2.2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Работа с профилями требований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4A1CF6D" w14:textId="0DB45E92" w:rsidR="00433FE7" w:rsidRDefault="00433FE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57" w:history="1">
            <w:r w:rsidRPr="009C0B08">
              <w:rPr>
                <w:rStyle w:val="a6"/>
              </w:rPr>
              <w:t>4.2.3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Отображение результатов и навигация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E9F6656" w14:textId="54D12261" w:rsidR="00433FE7" w:rsidRDefault="00433FE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58" w:history="1">
            <w:r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Требования к видам обеспечения АС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425ADA3" w14:textId="13EB3E4A" w:rsidR="00433FE7" w:rsidRDefault="00433FE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59" w:history="1">
            <w:r w:rsidRPr="009C0B08">
              <w:rPr>
                <w:rStyle w:val="a6"/>
              </w:rPr>
              <w:t>4.3.1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Математическое обеспечение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4830921" w14:textId="174AD2C7" w:rsidR="00433FE7" w:rsidRDefault="00433FE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60" w:history="1">
            <w:r w:rsidRPr="009C0B08">
              <w:rPr>
                <w:rStyle w:val="a6"/>
                <w:rFonts w:eastAsia="Times New Roman"/>
              </w:rPr>
              <w:t>4.3.2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  <w:rFonts w:eastAsia="Times New Roman"/>
              </w:rPr>
              <w:t>Информационное обеспечение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201F255" w14:textId="6E70E87D" w:rsidR="00433FE7" w:rsidRDefault="00433FE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61" w:history="1">
            <w:r w:rsidRPr="009C0B08">
              <w:rPr>
                <w:rStyle w:val="a6"/>
              </w:rPr>
              <w:t>4.3.3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Лингвистическое обеспечение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FBA7B54" w14:textId="1E4D0ACD" w:rsidR="00433FE7" w:rsidRDefault="00433FE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62" w:history="1">
            <w:r w:rsidRPr="009C0B08">
              <w:rPr>
                <w:rStyle w:val="a6"/>
                <w:rFonts w:eastAsia="Times New Roman"/>
              </w:rPr>
              <w:t>4.3.4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  <w:rFonts w:eastAsia="Times New Roman"/>
              </w:rPr>
              <w:t>Программное обеспечение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019EDD5" w14:textId="688ECC69" w:rsidR="00433FE7" w:rsidRDefault="00433FE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63" w:history="1">
            <w:r w:rsidRPr="009C0B08">
              <w:rPr>
                <w:rStyle w:val="a6"/>
                <w:rFonts w:eastAsia="Times New Roman"/>
              </w:rPr>
              <w:t>4.3.5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  <w:rFonts w:eastAsia="Times New Roman"/>
              </w:rPr>
              <w:t>Техническое обеспечение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DC5AD36" w14:textId="4490E940" w:rsidR="00433FE7" w:rsidRDefault="00433FE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64" w:history="1">
            <w:r w:rsidRPr="009C0B08">
              <w:rPr>
                <w:rStyle w:val="a6"/>
                <w:rFonts w:eastAsia="Times New Roman"/>
              </w:rPr>
              <w:t>4.3.6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  <w:rFonts w:eastAsia="Times New Roman"/>
              </w:rPr>
              <w:t>Метрологическое обеспечение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392F099" w14:textId="21F778D7" w:rsidR="00433FE7" w:rsidRDefault="00433FE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65" w:history="1">
            <w:r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Общие технические требования к АС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724E822" w14:textId="2D5429F7" w:rsidR="00433FE7" w:rsidRDefault="00433FE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66" w:history="1">
            <w:r w:rsidRPr="009C0B08">
              <w:rPr>
                <w:rStyle w:val="a6"/>
              </w:rPr>
              <w:t>4.4.1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DEA564A" w14:textId="0A8CE4AA" w:rsidR="00433FE7" w:rsidRDefault="00433FE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67" w:history="1">
            <w:r w:rsidRPr="009C0B08">
              <w:rPr>
                <w:rStyle w:val="a6"/>
              </w:rPr>
              <w:t>4.4.2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Требования к надёжности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1FD2AF9" w14:textId="78C76C35" w:rsidR="00433FE7" w:rsidRDefault="00433FE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68" w:history="1">
            <w:r w:rsidRPr="009C0B08">
              <w:rPr>
                <w:rStyle w:val="a6"/>
              </w:rPr>
              <w:t>4.4.3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Требования по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8668758" w14:textId="7BC66CC8" w:rsidR="00433FE7" w:rsidRDefault="00433FE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69" w:history="1">
            <w:r w:rsidRPr="009C0B08">
              <w:rPr>
                <w:rStyle w:val="a6"/>
              </w:rPr>
              <w:t>4.4.4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Требования к патентной чистоте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0632299" w14:textId="7858D0B0" w:rsidR="00433FE7" w:rsidRDefault="00433FE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70" w:history="1">
            <w:r w:rsidRPr="009C0B08">
              <w:rPr>
                <w:rStyle w:val="a6"/>
              </w:rPr>
              <w:t>4.4.5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Требования к пользовательскому интерфейсу / эргономике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6330314" w14:textId="6373B541" w:rsidR="00433FE7" w:rsidRDefault="00433FE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71" w:history="1">
            <w:r w:rsidRPr="009C0B08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Состав и содержание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E09D249" w14:textId="6B25B53F" w:rsidR="00433FE7" w:rsidRDefault="00433FE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72" w:history="1">
            <w:r w:rsidRPr="009C0B08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Порядок разработки автоматизированной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9D500F4" w14:textId="23BC7BCA" w:rsidR="00433FE7" w:rsidRDefault="00433FE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73" w:history="1">
            <w:r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Порядок организации разработки АС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B926097" w14:textId="393C64E5" w:rsidR="00433FE7" w:rsidRDefault="00433FE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74" w:history="1">
            <w:r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Перечень документов и исходных данных для разработки АС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990536D" w14:textId="3F7F3C3B" w:rsidR="00433FE7" w:rsidRDefault="00433FE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75" w:history="1">
            <w:r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Перечень документов, предъявляемых по окончании соответствующих этапов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0DD5CE2" w14:textId="09BC1B96" w:rsidR="00433FE7" w:rsidRDefault="00433FE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76" w:history="1">
            <w:r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Перечень макетов (прототипов)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7410D3D" w14:textId="78C64BE7" w:rsidR="00433FE7" w:rsidRDefault="00433FE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77" w:history="1">
            <w:r w:rsidRPr="009C0B08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Порядок контроля и приемки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35A5AD69" w14:textId="58BEB2CB" w:rsidR="00433FE7" w:rsidRDefault="00433FE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78" w:history="1">
            <w:r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Виды, состав и методы испытаний АС и ее составных частей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FFA5D3A" w14:textId="5A4AD9B3" w:rsidR="00433FE7" w:rsidRDefault="00433FE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79" w:history="1">
            <w:r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Общие требования к приемке работ, порядок согласования и утверждения приемочной документации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32D749DF" w14:textId="0990DDCB" w:rsidR="00433FE7" w:rsidRDefault="00433FE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80" w:history="1">
            <w:r w:rsidRPr="009C0B08">
              <w:rPr>
                <w:rStyle w:val="a6"/>
              </w:rPr>
              <w:t>8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Требования к составу и содержанию работ по подготовке объекта автоматизации к вводу автоматизированной системы в действие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0839B4A6" w14:textId="3D89C5E7" w:rsidR="00433FE7" w:rsidRDefault="00433FE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81" w:history="1">
            <w:r w:rsidRPr="009C0B08">
              <w:rPr>
                <w:rStyle w:val="a6"/>
              </w:rPr>
              <w:t>9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8D40678" w14:textId="3A10B346" w:rsidR="00433FE7" w:rsidRDefault="00433FE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82" w:history="1">
            <w:r w:rsidRPr="009C0B08">
              <w:rPr>
                <w:rStyle w:val="a6"/>
              </w:rPr>
              <w:t>10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C0B08">
              <w:rPr>
                <w:rStyle w:val="a6"/>
              </w:rPr>
              <w:t>Источники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_Toc241088282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4DB9FE6F" w14:textId="6908EBFA" w:rsidR="005A4E60" w:rsidRPr="002D3560" w:rsidRDefault="00442256" w:rsidP="002D3560">
          <w:pPr>
            <w:ind w:firstLine="0"/>
            <w:rPr>
              <w:b/>
              <w:bCs/>
              <w:szCs w:val="24"/>
            </w:rPr>
          </w:pPr>
          <w:r>
            <w:rPr>
              <w:b/>
              <w:bCs/>
            </w:rPr>
            <w:fldChar w:fldCharType="end"/>
          </w:r>
        </w:p>
      </w:sdtContent>
    </w:sdt>
    <w:p w14:paraId="38600864" w14:textId="609392F0" w:rsidR="00592879" w:rsidRDefault="00B76D27" w:rsidP="00834F89">
      <w:pPr>
        <w:pStyle w:val="1"/>
        <w:ind w:left="0" w:firstLine="851"/>
      </w:pPr>
      <w:bookmarkStart w:id="1" w:name="_Toc74526610"/>
      <w:bookmarkStart w:id="2" w:name="_Toc128474254"/>
      <w:bookmarkStart w:id="3" w:name="_Toc241088237"/>
      <w:r>
        <w:lastRenderedPageBreak/>
        <w:t>Общие сведения</w:t>
      </w:r>
      <w:bookmarkEnd w:id="3"/>
    </w:p>
    <w:p w14:paraId="0EF2D53F" w14:textId="3D27F5C4" w:rsidR="00311955" w:rsidRPr="00B020C2" w:rsidRDefault="00311955" w:rsidP="00311955">
      <w:bookmarkStart w:id="4" w:name="_Hlk190501410"/>
      <w:r>
        <w:t>В данном разделе настоящего технического задания описываются основные сведения о разработке информационной системы для детской библиотеки.</w:t>
      </w:r>
    </w:p>
    <w:p w14:paraId="41078D8B" w14:textId="367D32DF" w:rsidR="00F91124" w:rsidRDefault="00244047" w:rsidP="00834F89">
      <w:pPr>
        <w:pStyle w:val="2"/>
        <w:ind w:left="0" w:firstLine="851"/>
      </w:pPr>
      <w:bookmarkStart w:id="5" w:name="_Toc241088238"/>
      <w:r>
        <w:t>Полное</w:t>
      </w:r>
      <w:r w:rsidRPr="00244047">
        <w:t xml:space="preserve"> </w:t>
      </w:r>
      <w:r w:rsidR="002D3560" w:rsidRPr="002D3560">
        <w:t>наименование АС и ее условное обозначение</w:t>
      </w:r>
      <w:bookmarkEnd w:id="5"/>
    </w:p>
    <w:bookmarkEnd w:id="4"/>
    <w:p w14:paraId="3DC19E45" w14:textId="08F70E3E" w:rsidR="00CD229E" w:rsidRDefault="00CD229E" w:rsidP="00CD229E">
      <w:r w:rsidRPr="00F46555">
        <w:t>Наименованием данной разработки является «</w:t>
      </w:r>
      <w:r w:rsidR="000E7F58" w:rsidRPr="00F46555">
        <w:t>Система автоматизированной проверки оформления учебных документов</w:t>
      </w:r>
      <w:r w:rsidRPr="00F46555">
        <w:t>».</w:t>
      </w:r>
      <w:r w:rsidR="00ED39C8" w:rsidRPr="00ED39C8">
        <w:t xml:space="preserve"> Условное обозначение АС </w:t>
      </w:r>
      <w:r w:rsidR="00ED39C8">
        <w:t xml:space="preserve">– </w:t>
      </w:r>
      <w:r w:rsidR="000E35AA">
        <w:t>не установлено</w:t>
      </w:r>
      <w:r w:rsidR="00ED39C8" w:rsidRPr="00ED39C8">
        <w:t>.</w:t>
      </w:r>
    </w:p>
    <w:p w14:paraId="2E267197" w14:textId="77777777" w:rsidR="006378E1" w:rsidRDefault="006378E1" w:rsidP="006378E1">
      <w:pPr>
        <w:pStyle w:val="2"/>
        <w:ind w:left="0" w:firstLine="851"/>
      </w:pPr>
      <w:bookmarkStart w:id="6" w:name="_Toc241088239"/>
      <w:r w:rsidRPr="002D3560">
        <w:t>Наименование организации-заказчика и организации-разработчика</w:t>
      </w:r>
      <w:bookmarkEnd w:id="6"/>
    </w:p>
    <w:p w14:paraId="13E07AA9" w14:textId="77777777" w:rsidR="006378E1" w:rsidRDefault="006378E1" w:rsidP="006378E1">
      <w:r>
        <w:t xml:space="preserve">Исполнителем настоящей работы является студент, </w:t>
      </w:r>
      <w:bookmarkStart w:id="7" w:name="_Hlk189557002"/>
      <w:r>
        <w:t xml:space="preserve">ФГБОУ ВО «Вятского государственного университета» «Колледжа </w:t>
      </w:r>
      <w:proofErr w:type="spellStart"/>
      <w:r>
        <w:t>ВятГУ</w:t>
      </w:r>
      <w:proofErr w:type="spellEnd"/>
      <w:r>
        <w:t>»</w:t>
      </w:r>
      <w:bookmarkEnd w:id="7"/>
      <w:r>
        <w:t>, группы ИСП-402-52-00, Комарова В.А.</w:t>
      </w:r>
    </w:p>
    <w:p w14:paraId="7DD4DA1C" w14:textId="793F88A7" w:rsidR="006378E1" w:rsidRPr="006378E1" w:rsidRDefault="006378E1" w:rsidP="006378E1">
      <w:pPr>
        <w:rPr>
          <w:rFonts w:eastAsia="Times New Roman" w:cs="Times New Roman"/>
          <w:szCs w:val="24"/>
        </w:rPr>
      </w:pPr>
      <w:r w:rsidRPr="00AB1FEF">
        <w:t xml:space="preserve">Заказчиком настоящей работы является </w:t>
      </w:r>
      <w:r w:rsidRPr="00C47D8A">
        <w:rPr>
          <w:rFonts w:eastAsia="Times New Roman" w:cs="Times New Roman"/>
          <w:szCs w:val="24"/>
        </w:rPr>
        <w:t xml:space="preserve">руководитель </w:t>
      </w:r>
      <w:r>
        <w:rPr>
          <w:rFonts w:eastAsia="Times New Roman" w:cs="Times New Roman"/>
          <w:szCs w:val="24"/>
        </w:rPr>
        <w:t xml:space="preserve">учебной практики, </w:t>
      </w:r>
      <w:proofErr w:type="spellStart"/>
      <w:r>
        <w:rPr>
          <w:rFonts w:eastAsia="Times New Roman" w:cs="Times New Roman"/>
          <w:szCs w:val="24"/>
        </w:rPr>
        <w:t>Долженкова</w:t>
      </w:r>
      <w:proofErr w:type="spellEnd"/>
      <w:r w:rsidRPr="00C47D8A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М</w:t>
      </w:r>
      <w:r w:rsidRPr="00C47D8A">
        <w:rPr>
          <w:rFonts w:eastAsia="Times New Roman" w:cs="Times New Roman"/>
          <w:szCs w:val="24"/>
        </w:rPr>
        <w:t>.</w:t>
      </w:r>
      <w:r>
        <w:rPr>
          <w:rFonts w:eastAsia="Times New Roman" w:cs="Times New Roman"/>
          <w:szCs w:val="24"/>
        </w:rPr>
        <w:t>Л</w:t>
      </w:r>
      <w:r w:rsidRPr="00C47D8A">
        <w:rPr>
          <w:rFonts w:eastAsia="Times New Roman" w:cs="Times New Roman"/>
          <w:szCs w:val="24"/>
        </w:rPr>
        <w:t>.</w:t>
      </w:r>
    </w:p>
    <w:p w14:paraId="4D0F4268" w14:textId="17BB5BE1" w:rsidR="00A52CF3" w:rsidRDefault="006378E1" w:rsidP="00834F89">
      <w:pPr>
        <w:pStyle w:val="2"/>
        <w:ind w:left="0" w:firstLine="851"/>
      </w:pPr>
      <w:bookmarkStart w:id="8" w:name="_Toc241088240"/>
      <w:r w:rsidRPr="006378E1">
        <w:t>Перечень документов, на основании которых создаётся АС</w:t>
      </w:r>
      <w:bookmarkEnd w:id="8"/>
    </w:p>
    <w:p w14:paraId="0591B5FC" w14:textId="4BE586FE" w:rsidR="00E2494B" w:rsidRDefault="00CA5519" w:rsidP="007A4722">
      <w:r w:rsidRPr="00CA5519">
        <w:t>Разработка автоматизированной системы осуществляется на основании настоящего технического задания. Требования к проверке оформления учебных документов определяются заданными правилами, представленными в системе в виде профилей проверки.</w:t>
      </w:r>
    </w:p>
    <w:p w14:paraId="0A193ADC" w14:textId="6444DF8E" w:rsidR="00847368" w:rsidRDefault="00370056" w:rsidP="00834F89">
      <w:pPr>
        <w:pStyle w:val="2"/>
        <w:ind w:left="0" w:firstLine="851"/>
      </w:pPr>
      <w:bookmarkStart w:id="9" w:name="_Toc241088241"/>
      <w:r>
        <w:t>Плановые сроки начала и окончания работ по созданию АС</w:t>
      </w:r>
      <w:bookmarkEnd w:id="9"/>
    </w:p>
    <w:p w14:paraId="4941EE4D" w14:textId="5D81B2F3" w:rsidR="552A97F5" w:rsidRPr="00123C7E" w:rsidRDefault="00123C7E" w:rsidP="26B8DED2">
      <w:r w:rsidRPr="006D6DC7">
        <w:t xml:space="preserve">Разработка программного продукта должна быть осуществлена с </w:t>
      </w:r>
      <w:r w:rsidR="00831CA2">
        <w:t>08</w:t>
      </w:r>
      <w:r w:rsidRPr="006D6DC7">
        <w:t>.0</w:t>
      </w:r>
      <w:r w:rsidR="00732BAE" w:rsidRPr="006D6DC7">
        <w:t>9</w:t>
      </w:r>
      <w:r w:rsidRPr="006D6DC7">
        <w:t>.202</w:t>
      </w:r>
      <w:r w:rsidR="00831CA2">
        <w:t>6</w:t>
      </w:r>
      <w:r w:rsidRPr="006D6DC7">
        <w:t xml:space="preserve"> по </w:t>
      </w:r>
      <w:r w:rsidR="00831CA2">
        <w:t>17</w:t>
      </w:r>
      <w:r w:rsidRPr="006D6DC7">
        <w:t>.</w:t>
      </w:r>
      <w:r w:rsidR="00370056">
        <w:t>06</w:t>
      </w:r>
      <w:r w:rsidRPr="006D6DC7">
        <w:t>.202</w:t>
      </w:r>
      <w:r w:rsidR="00370056">
        <w:t>7</w:t>
      </w:r>
      <w:r w:rsidR="000F60CF" w:rsidRPr="006D6DC7">
        <w:t>.</w:t>
      </w:r>
    </w:p>
    <w:p w14:paraId="11C250B8" w14:textId="77777777" w:rsidR="00A2055D" w:rsidRDefault="00A2055D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noProof/>
          <w:szCs w:val="36"/>
        </w:rPr>
      </w:pPr>
      <w:r>
        <w:br w:type="page"/>
      </w:r>
    </w:p>
    <w:p w14:paraId="0BD60169" w14:textId="0F3FAD99" w:rsidR="00A2055D" w:rsidRDefault="00A2055D" w:rsidP="00A2055D">
      <w:pPr>
        <w:pStyle w:val="1"/>
        <w:ind w:left="0" w:firstLine="851"/>
      </w:pPr>
      <w:bookmarkStart w:id="10" w:name="_Toc241088242"/>
      <w:r>
        <w:lastRenderedPageBreak/>
        <w:t>Цели и назначение создания</w:t>
      </w:r>
      <w:r w:rsidR="00322639" w:rsidRPr="00322639">
        <w:t xml:space="preserve"> </w:t>
      </w:r>
      <w:r w:rsidR="00322639">
        <w:t>автоматизированной</w:t>
      </w:r>
      <w:r>
        <w:t xml:space="preserve"> системы</w:t>
      </w:r>
      <w:bookmarkEnd w:id="10"/>
    </w:p>
    <w:p w14:paraId="260E5648" w14:textId="780B06BF" w:rsidR="009435E4" w:rsidRPr="009435E4" w:rsidRDefault="009435E4" w:rsidP="009435E4">
      <w:r>
        <w:t>Данный раздел содержит цели и назначение создания системы.</w:t>
      </w:r>
    </w:p>
    <w:p w14:paraId="6EA622E2" w14:textId="10363599" w:rsidR="001B0B07" w:rsidRDefault="001B0B07" w:rsidP="001B0B07">
      <w:pPr>
        <w:pStyle w:val="2"/>
        <w:ind w:left="0" w:firstLine="851"/>
      </w:pPr>
      <w:bookmarkStart w:id="11" w:name="_Toc241088243"/>
      <w:r>
        <w:t>Ц</w:t>
      </w:r>
      <w:r w:rsidR="00322639">
        <w:t>ели создания АС</w:t>
      </w:r>
      <w:bookmarkEnd w:id="11"/>
    </w:p>
    <w:p w14:paraId="39BD6A09" w14:textId="77777777" w:rsidR="009435E4" w:rsidRDefault="009435E4" w:rsidP="009435E4">
      <w:r>
        <w:t>Целью создания системы является сокращение времени проверки оформления учебных документов и повышение полноты выявления ошибок за счёт автоматизированного анализа документа по заданным требованиям.</w:t>
      </w:r>
    </w:p>
    <w:p w14:paraId="32999EEE" w14:textId="77777777" w:rsidR="009435E4" w:rsidRDefault="009435E4" w:rsidP="009435E4">
      <w:r>
        <w:t>Для достижения поставленной цели система должна обеспечивать:</w:t>
      </w:r>
    </w:p>
    <w:p w14:paraId="4A72EB20" w14:textId="77777777" w:rsidR="009435E4" w:rsidRDefault="009435E4" w:rsidP="006E2384">
      <w:pPr>
        <w:pStyle w:val="a0"/>
        <w:numPr>
          <w:ilvl w:val="0"/>
          <w:numId w:val="10"/>
        </w:numPr>
        <w:ind w:left="0" w:firstLine="851"/>
      </w:pPr>
      <w:r>
        <w:t>загрузку учебного документа;</w:t>
      </w:r>
    </w:p>
    <w:p w14:paraId="35B2FC39" w14:textId="77777777" w:rsidR="009435E4" w:rsidRDefault="009435E4" w:rsidP="006E2384">
      <w:pPr>
        <w:pStyle w:val="a0"/>
        <w:numPr>
          <w:ilvl w:val="0"/>
          <w:numId w:val="10"/>
        </w:numPr>
        <w:ind w:left="0" w:firstLine="851"/>
      </w:pPr>
      <w:r>
        <w:t>выбор существующего или создание нового профиля требований;</w:t>
      </w:r>
    </w:p>
    <w:p w14:paraId="2E82E921" w14:textId="77777777" w:rsidR="009435E4" w:rsidRDefault="009435E4" w:rsidP="006E2384">
      <w:pPr>
        <w:pStyle w:val="a0"/>
        <w:numPr>
          <w:ilvl w:val="0"/>
          <w:numId w:val="10"/>
        </w:numPr>
        <w:ind w:left="0" w:firstLine="851"/>
      </w:pPr>
      <w:r>
        <w:t>запуск автоматической проверки документа;</w:t>
      </w:r>
    </w:p>
    <w:p w14:paraId="6F366955" w14:textId="77777777" w:rsidR="009435E4" w:rsidRDefault="009435E4" w:rsidP="006E2384">
      <w:pPr>
        <w:pStyle w:val="a0"/>
        <w:numPr>
          <w:ilvl w:val="0"/>
          <w:numId w:val="10"/>
        </w:numPr>
        <w:ind w:left="0" w:firstLine="851"/>
      </w:pPr>
      <w:r>
        <w:t>выявление нарушений требований оформления;</w:t>
      </w:r>
    </w:p>
    <w:p w14:paraId="1573D39F" w14:textId="77777777" w:rsidR="009435E4" w:rsidRDefault="009435E4" w:rsidP="006E2384">
      <w:pPr>
        <w:pStyle w:val="a0"/>
        <w:numPr>
          <w:ilvl w:val="0"/>
          <w:numId w:val="10"/>
        </w:numPr>
        <w:ind w:left="0" w:firstLine="851"/>
      </w:pPr>
      <w:r>
        <w:t>отображение списка обнаруженных нарушений;</w:t>
      </w:r>
    </w:p>
    <w:p w14:paraId="178A4A6A" w14:textId="77777777" w:rsidR="009435E4" w:rsidRDefault="009435E4" w:rsidP="006E2384">
      <w:pPr>
        <w:pStyle w:val="a0"/>
        <w:numPr>
          <w:ilvl w:val="0"/>
          <w:numId w:val="10"/>
        </w:numPr>
        <w:ind w:left="0" w:firstLine="851"/>
      </w:pPr>
      <w:r>
        <w:t>указание места обнаруженного нарушения в документе;</w:t>
      </w:r>
    </w:p>
    <w:p w14:paraId="2F557B35" w14:textId="77777777" w:rsidR="009435E4" w:rsidRDefault="009435E4" w:rsidP="006E2384">
      <w:pPr>
        <w:pStyle w:val="a0"/>
        <w:numPr>
          <w:ilvl w:val="0"/>
          <w:numId w:val="10"/>
        </w:numPr>
        <w:ind w:left="0" w:firstLine="851"/>
      </w:pPr>
      <w:r>
        <w:t>отображение пояснения к каждому обнаруженному нарушению;</w:t>
      </w:r>
    </w:p>
    <w:p w14:paraId="7D646AA7" w14:textId="77777777" w:rsidR="009435E4" w:rsidRDefault="009435E4" w:rsidP="006E2384">
      <w:pPr>
        <w:pStyle w:val="a0"/>
        <w:numPr>
          <w:ilvl w:val="0"/>
          <w:numId w:val="10"/>
        </w:numPr>
        <w:ind w:left="0" w:firstLine="851"/>
      </w:pPr>
      <w:r>
        <w:t>формирование отчёта о результатах проверки;</w:t>
      </w:r>
    </w:p>
    <w:p w14:paraId="0DC42B4A" w14:textId="0686D3CF" w:rsidR="009435E4" w:rsidRPr="009435E4" w:rsidRDefault="009435E4" w:rsidP="006E2384">
      <w:pPr>
        <w:pStyle w:val="a0"/>
        <w:numPr>
          <w:ilvl w:val="0"/>
          <w:numId w:val="10"/>
        </w:numPr>
        <w:ind w:left="0" w:firstLine="851"/>
      </w:pPr>
      <w:r>
        <w:t>сохранение истории проверок.</w:t>
      </w:r>
    </w:p>
    <w:p w14:paraId="011C7F49" w14:textId="6BFD7978" w:rsidR="001B0B07" w:rsidRDefault="001B0B07" w:rsidP="001B0B07">
      <w:pPr>
        <w:pStyle w:val="2"/>
        <w:ind w:left="0" w:firstLine="851"/>
      </w:pPr>
      <w:bookmarkStart w:id="12" w:name="_Toc241088244"/>
      <w:r>
        <w:t xml:space="preserve">Назначение </w:t>
      </w:r>
      <w:r w:rsidR="001C4907">
        <w:t>АС</w:t>
      </w:r>
      <w:bookmarkEnd w:id="12"/>
    </w:p>
    <w:p w14:paraId="05EC48F1" w14:textId="61968F13" w:rsidR="00D17162" w:rsidRDefault="00D17162" w:rsidP="00D17162">
      <w:r>
        <w:t>Система предназначена для автоматизированной проверки оформления учебных документов на соответствие требованиям, заданным в выбранном профиле проверки.</w:t>
      </w:r>
    </w:p>
    <w:p w14:paraId="089F28B0" w14:textId="3DE998CD" w:rsidR="00D17162" w:rsidRDefault="00D17162" w:rsidP="00D17162">
      <w:r>
        <w:t>Основными пользователями системы являются авторы учебных документов и преподаватели</w:t>
      </w:r>
      <w:r w:rsidR="001F6A95">
        <w:t>/учителя</w:t>
      </w:r>
      <w:r>
        <w:t>. Система также предназначена для использования сотрудниками методических подразделений, устанавливающими требования к оформлению учебных работ.</w:t>
      </w:r>
    </w:p>
    <w:p w14:paraId="0F4E7243" w14:textId="5CE89485" w:rsidR="00D17162" w:rsidRPr="00D17162" w:rsidRDefault="00D17162" w:rsidP="00D17162">
      <w:r>
        <w:t>Система должна выполнять проверку формализуемых параметров оформления документа, включая шрифты, размеры шрифтов, отступы, интервалы, заголовки, нумерацию, оформление списков, таблиц, рисунков и другие параметры, заданные соответствующим профилем требований.</w:t>
      </w:r>
    </w:p>
    <w:p w14:paraId="3F9CF12C" w14:textId="77777777" w:rsidR="001329C8" w:rsidRDefault="001329C8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noProof/>
          <w:szCs w:val="36"/>
        </w:rPr>
      </w:pPr>
      <w:r>
        <w:br w:type="page"/>
      </w:r>
    </w:p>
    <w:p w14:paraId="7051770A" w14:textId="0DDC3C89" w:rsidR="001329C8" w:rsidRDefault="001329C8" w:rsidP="001329C8">
      <w:pPr>
        <w:pStyle w:val="1"/>
        <w:ind w:left="0" w:firstLine="709"/>
      </w:pPr>
      <w:bookmarkStart w:id="13" w:name="_Toc241088245"/>
      <w:r w:rsidRPr="001329C8">
        <w:lastRenderedPageBreak/>
        <w:t>Характеристика объекта автоматизации</w:t>
      </w:r>
      <w:bookmarkEnd w:id="13"/>
    </w:p>
    <w:p w14:paraId="550AFB41" w14:textId="17150E7E" w:rsidR="00AF07E2" w:rsidRPr="00AF07E2" w:rsidRDefault="00AF07E2" w:rsidP="00AF07E2">
      <w:r>
        <w:t>Данный раздел содержит характеристики объекта автоматизации.</w:t>
      </w:r>
    </w:p>
    <w:p w14:paraId="101751BB" w14:textId="10EE9A51" w:rsidR="00F21E8A" w:rsidRDefault="00F21E8A" w:rsidP="00E91F84">
      <w:pPr>
        <w:pStyle w:val="2"/>
        <w:ind w:left="0" w:firstLine="851"/>
      </w:pPr>
      <w:bookmarkStart w:id="14" w:name="_Toc241088246"/>
      <w:r>
        <w:t>Общие сведения об объекте</w:t>
      </w:r>
      <w:r w:rsidR="00797136">
        <w:t xml:space="preserve"> автоматизации</w:t>
      </w:r>
      <w:bookmarkEnd w:id="14"/>
    </w:p>
    <w:p w14:paraId="438F6A66" w14:textId="26D1BC4F" w:rsidR="00C31E2E" w:rsidRDefault="00C31E2E" w:rsidP="00C31E2E">
      <w:r>
        <w:t>Объектом автоматизации является процесс проверки оформления учебных документов на соответствие установленным требованиям.</w:t>
      </w:r>
    </w:p>
    <w:p w14:paraId="2241AE88" w14:textId="5731E1A3" w:rsidR="00C31E2E" w:rsidRDefault="00C31E2E" w:rsidP="00C31E2E">
      <w:r>
        <w:t>Проверка учебных документов осуществляется на основании набора требований к их оформлению, представленного в виде профиля требований. Профиль содержит перечень правил и требуемых значений параметров оформления документа.</w:t>
      </w:r>
    </w:p>
    <w:p w14:paraId="17ECE6D7" w14:textId="2FAA1A3C" w:rsidR="00C31E2E" w:rsidRDefault="00C31E2E" w:rsidP="00C31E2E">
      <w:r>
        <w:t>В процессе проверки анализируются формализуемые параметры оформления учебного документа, в том числе шрифт, размер и начертание шрифта, межстрочные интервалы, отступы абзацев, выравнивание, нумерация, размеры полей, параметры заголовков, списков, таблиц и рисунков.</w:t>
      </w:r>
    </w:p>
    <w:p w14:paraId="70024554" w14:textId="0BB679A6" w:rsidR="00C31E2E" w:rsidRDefault="00C31E2E" w:rsidP="003B0EE5">
      <w:r>
        <w:t>В качестве исходных данных для проверки используется загруженный пользователем документ. Предусматривается поддержка документов в формате DOCX размером не более 50 МБ.</w:t>
      </w:r>
    </w:p>
    <w:p w14:paraId="5A57053E" w14:textId="72657AEA" w:rsidR="00C31E2E" w:rsidRDefault="00C31E2E" w:rsidP="003B0EE5">
      <w:r>
        <w:t>Результатом автоматизированной проверки являются сведения об обнаруженных нарушениях требований оформления с указанием их типа, местоположения в документе, фактического значения проверяемого параметра и значения, заданного соответствующим правилом профиля. Результаты проверки могут быть представлены непосредственно в документе и в виде отдельного отчёта.</w:t>
      </w:r>
    </w:p>
    <w:p w14:paraId="2CA2D44B" w14:textId="57710B77" w:rsidR="00757350" w:rsidRPr="00757350" w:rsidRDefault="00C31E2E" w:rsidP="00C31E2E">
      <w:r>
        <w:t>Масштаб разработки определяется необходимостью автоматизации основных операций проверки оформления учебных документов: загрузки документа, выбора профиля требований, анализа параметров оформления, выявления и локализации нарушений, отображения результатов и формирования отчёта.</w:t>
      </w:r>
    </w:p>
    <w:p w14:paraId="69A721B0" w14:textId="3BEDCAB2" w:rsidR="00F21E8A" w:rsidRDefault="00F53896" w:rsidP="00773FF9">
      <w:pPr>
        <w:pStyle w:val="2"/>
        <w:ind w:left="0" w:firstLine="851"/>
      </w:pPr>
      <w:bookmarkStart w:id="15" w:name="_Toc241088247"/>
      <w:r>
        <w:t>Сведения об условиях эксплуатации объекта автоматизации и характеристиках окружающей среды</w:t>
      </w:r>
      <w:bookmarkEnd w:id="15"/>
    </w:p>
    <w:p w14:paraId="48692B2D" w14:textId="428D5834" w:rsidR="001230AF" w:rsidRDefault="001230AF" w:rsidP="001230AF">
      <w:r>
        <w:t>Система предназначена для эксплуатации пользователями при работе с документами в электронной форме.</w:t>
      </w:r>
    </w:p>
    <w:p w14:paraId="707562B1" w14:textId="079E3128" w:rsidR="001230AF" w:rsidRDefault="001230AF" w:rsidP="00674ACB">
      <w:r>
        <w:t>Входные документы загружаются пользователем из файловой системы используемого рабочего устройства. Результаты проверки могут сохраняться пользователем в отдельный файл.</w:t>
      </w:r>
    </w:p>
    <w:p w14:paraId="62580261" w14:textId="77777777" w:rsidR="001230AF" w:rsidRDefault="001230AF" w:rsidP="001230AF">
      <w:r>
        <w:t>Специальные требования к характеристикам окружающей среды, в которой эксплуатируется объект автоматизации, в рамках настоящего технического задания не устанавливаются.</w:t>
      </w:r>
    </w:p>
    <w:p w14:paraId="092F632B" w14:textId="0835E6C1" w:rsidR="00E61B22" w:rsidRDefault="005A725D" w:rsidP="005C0ED3">
      <w:pPr>
        <w:pStyle w:val="1"/>
        <w:ind w:left="0" w:firstLine="851"/>
      </w:pPr>
      <w:bookmarkStart w:id="16" w:name="_Toc241088248"/>
      <w:r w:rsidRPr="005A725D">
        <w:lastRenderedPageBreak/>
        <w:t>Требования к автоматизированной системе</w:t>
      </w:r>
      <w:bookmarkEnd w:id="16"/>
    </w:p>
    <w:p w14:paraId="02B531D3" w14:textId="1F148766" w:rsidR="00123C7E" w:rsidRPr="00123C7E" w:rsidRDefault="00123C7E" w:rsidP="00123C7E">
      <w:r w:rsidRPr="00123C7E">
        <w:t xml:space="preserve">Данный раздел содержит </w:t>
      </w:r>
      <w:r w:rsidR="00210057">
        <w:t>требования к автоматизированной системе</w:t>
      </w:r>
      <w:r w:rsidR="005D01B0">
        <w:t>.</w:t>
      </w:r>
    </w:p>
    <w:p w14:paraId="3939F4B1" w14:textId="7E47DD95" w:rsidR="001D3FB1" w:rsidRDefault="00EC4A61" w:rsidP="005C0ED3">
      <w:pPr>
        <w:pStyle w:val="2"/>
        <w:ind w:left="0" w:firstLine="851"/>
      </w:pPr>
      <w:bookmarkStart w:id="17" w:name="_Toc241088249"/>
      <w:r w:rsidRPr="00EC4A61">
        <w:t>Требования к структуре АС в целом</w:t>
      </w:r>
      <w:bookmarkEnd w:id="17"/>
    </w:p>
    <w:p w14:paraId="260CA700" w14:textId="09D0BAEC" w:rsidR="00A116BD" w:rsidRPr="00A116BD" w:rsidRDefault="00A116BD" w:rsidP="00A116BD">
      <w:r>
        <w:t>Должны выполняться следующие требования к структуре АС в целом.</w:t>
      </w:r>
    </w:p>
    <w:p w14:paraId="2C7BD271" w14:textId="14635840" w:rsidR="00EC4A61" w:rsidRDefault="00EC4A61" w:rsidP="00EC4A61">
      <w:pPr>
        <w:pStyle w:val="3"/>
        <w:tabs>
          <w:tab w:val="clear" w:pos="1701"/>
          <w:tab w:val="left" w:pos="1560"/>
        </w:tabs>
        <w:ind w:left="0" w:firstLine="851"/>
      </w:pPr>
      <w:bookmarkStart w:id="18" w:name="_Toc241088250"/>
      <w:r w:rsidRPr="00EC4A61">
        <w:t>Перечень подсистем</w:t>
      </w:r>
      <w:bookmarkEnd w:id="18"/>
    </w:p>
    <w:p w14:paraId="1AAACAC2" w14:textId="5F8DF366" w:rsidR="00C91F1B" w:rsidRDefault="00C91F1B" w:rsidP="004E671C">
      <w:r>
        <w:t>Система проверки оформления учебных документов должна включать следующие основные подсистемы:</w:t>
      </w:r>
    </w:p>
    <w:p w14:paraId="253145B3" w14:textId="54C4C283" w:rsidR="00C91F1B" w:rsidRDefault="00C91F1B" w:rsidP="006E2384">
      <w:pPr>
        <w:pStyle w:val="a0"/>
        <w:numPr>
          <w:ilvl w:val="0"/>
          <w:numId w:val="11"/>
        </w:numPr>
        <w:ind w:left="0" w:firstLine="851"/>
      </w:pPr>
      <w:r>
        <w:t xml:space="preserve">Подсистема управления пользователями </w:t>
      </w:r>
      <w:r w:rsidR="005548D1">
        <w:t>–</w:t>
      </w:r>
      <w:r>
        <w:t xml:space="preserve"> обеспечивает регистрацию, авторизацию и управление учётными записями пользователе</w:t>
      </w:r>
      <w:r w:rsidR="004E671C">
        <w:t>й</w:t>
      </w:r>
      <w:r>
        <w:t>.</w:t>
      </w:r>
    </w:p>
    <w:p w14:paraId="6E4BB9F8" w14:textId="58C5646A" w:rsidR="00C91F1B" w:rsidRDefault="00C91F1B" w:rsidP="006E2384">
      <w:pPr>
        <w:pStyle w:val="a0"/>
        <w:numPr>
          <w:ilvl w:val="0"/>
          <w:numId w:val="11"/>
        </w:numPr>
        <w:ind w:left="0" w:firstLine="851"/>
      </w:pPr>
      <w:r>
        <w:t xml:space="preserve">Подсистема управления профилями требований </w:t>
      </w:r>
      <w:r w:rsidR="005548D1">
        <w:t>–</w:t>
      </w:r>
      <w:r>
        <w:t xml:space="preserve"> обеспечивает создание, редактирование, сохранение и выбор профилей требований к оформлению документов.</w:t>
      </w:r>
    </w:p>
    <w:p w14:paraId="6A2A460B" w14:textId="4524B6C4" w:rsidR="00C91F1B" w:rsidRDefault="00C91F1B" w:rsidP="006E2384">
      <w:pPr>
        <w:pStyle w:val="a0"/>
        <w:numPr>
          <w:ilvl w:val="0"/>
          <w:numId w:val="11"/>
        </w:numPr>
        <w:ind w:left="0" w:firstLine="851"/>
      </w:pPr>
      <w:r>
        <w:t xml:space="preserve">Подсистема загрузки и анализа документов </w:t>
      </w:r>
      <w:r w:rsidR="005548D1">
        <w:t>–</w:t>
      </w:r>
      <w:r>
        <w:t xml:space="preserve"> обеспечивает загрузку документов в формате DOCX, извлечение параметров оформления и выполнение автоматической проверки по выбранному профилю требований.</w:t>
      </w:r>
    </w:p>
    <w:p w14:paraId="72CE0403" w14:textId="6E3C9972" w:rsidR="00C91F1B" w:rsidRDefault="00C91F1B" w:rsidP="006E2384">
      <w:pPr>
        <w:pStyle w:val="a0"/>
        <w:numPr>
          <w:ilvl w:val="0"/>
          <w:numId w:val="11"/>
        </w:numPr>
        <w:ind w:left="0" w:firstLine="851"/>
      </w:pPr>
      <w:r>
        <w:t xml:space="preserve">Подсистема отображения результатов и навигации </w:t>
      </w:r>
      <w:r w:rsidR="005548D1">
        <w:t>–</w:t>
      </w:r>
      <w:r>
        <w:t xml:space="preserve"> обеспечивает формирование списка обнаруженных нарушений, визуальное выделение проблемных мест в документе и переход от записи о нарушении к соответствующему месту в документе.</w:t>
      </w:r>
    </w:p>
    <w:p w14:paraId="647CD622" w14:textId="5DF59E5A" w:rsidR="00C91F1B" w:rsidRDefault="00C91F1B" w:rsidP="006E2384">
      <w:pPr>
        <w:pStyle w:val="a0"/>
        <w:numPr>
          <w:ilvl w:val="0"/>
          <w:numId w:val="11"/>
        </w:numPr>
        <w:ind w:left="0" w:firstLine="851"/>
      </w:pPr>
      <w:r>
        <w:t xml:space="preserve">Подсистема формирования отчётов </w:t>
      </w:r>
      <w:r w:rsidR="005548D1">
        <w:t>–</w:t>
      </w:r>
      <w:r>
        <w:t xml:space="preserve"> обеспечивает создание и экспорт отчёта о результатах проверки.</w:t>
      </w:r>
    </w:p>
    <w:p w14:paraId="4FCE5557" w14:textId="5E2B94F1" w:rsidR="00A57BB8" w:rsidRDefault="00C91F1B" w:rsidP="006E2384">
      <w:pPr>
        <w:pStyle w:val="a0"/>
        <w:numPr>
          <w:ilvl w:val="0"/>
          <w:numId w:val="11"/>
        </w:numPr>
        <w:ind w:left="0" w:firstLine="851"/>
      </w:pPr>
      <w:r>
        <w:t xml:space="preserve">Подсистема хранения истории проверок </w:t>
      </w:r>
      <w:r w:rsidR="005548D1">
        <w:t>–</w:t>
      </w:r>
      <w:r>
        <w:t xml:space="preserve"> обеспечивает сохранение результатов выполненных проверок и возможность их последующего просмотра.</w:t>
      </w:r>
    </w:p>
    <w:p w14:paraId="65BCA7FA" w14:textId="32BDC036" w:rsidR="0068046F" w:rsidRDefault="0068046F" w:rsidP="00A57BB8">
      <w:pPr>
        <w:pStyle w:val="3"/>
        <w:tabs>
          <w:tab w:val="clear" w:pos="1701"/>
          <w:tab w:val="left" w:pos="1560"/>
        </w:tabs>
        <w:ind w:left="0" w:firstLine="851"/>
      </w:pPr>
      <w:bookmarkStart w:id="19" w:name="_Toc241088251"/>
      <w:r w:rsidRPr="0068046F">
        <w:t>Требования</w:t>
      </w:r>
      <w:r w:rsidR="003C17FA" w:rsidRPr="003C17FA">
        <w:t xml:space="preserve"> к способам и средствам обеспечения информационного взаимодействия компонентов АС</w:t>
      </w:r>
      <w:bookmarkEnd w:id="19"/>
    </w:p>
    <w:p w14:paraId="1E190187" w14:textId="169209DE" w:rsidR="00A60CD2" w:rsidRDefault="00A60CD2" w:rsidP="00A60CD2">
      <w:r>
        <w:t>Подсистемы должны взаимодействовать между собой следующим образом:</w:t>
      </w:r>
    </w:p>
    <w:p w14:paraId="405C6585" w14:textId="17CF34DE" w:rsidR="00A60CD2" w:rsidRDefault="00A60CD2" w:rsidP="006E2384">
      <w:pPr>
        <w:pStyle w:val="a0"/>
        <w:numPr>
          <w:ilvl w:val="0"/>
          <w:numId w:val="12"/>
        </w:numPr>
        <w:ind w:left="0" w:firstLine="851"/>
      </w:pPr>
      <w:r>
        <w:t>Подсистема управления пользователями должна обеспечивать доступ к остальным подсистемам.</w:t>
      </w:r>
    </w:p>
    <w:p w14:paraId="33AF721D" w14:textId="77777777" w:rsidR="00A60CD2" w:rsidRDefault="00A60CD2" w:rsidP="006E2384">
      <w:pPr>
        <w:pStyle w:val="a0"/>
        <w:numPr>
          <w:ilvl w:val="0"/>
          <w:numId w:val="12"/>
        </w:numPr>
        <w:ind w:left="0" w:firstLine="851"/>
      </w:pPr>
      <w:r>
        <w:t>Подсистема управления профилями требований должна предоставлять выбранный профиль подсистеме загрузки и анализа документов.</w:t>
      </w:r>
    </w:p>
    <w:p w14:paraId="6CB9915B" w14:textId="77777777" w:rsidR="00A60CD2" w:rsidRDefault="00A60CD2" w:rsidP="006E2384">
      <w:pPr>
        <w:pStyle w:val="a0"/>
        <w:numPr>
          <w:ilvl w:val="0"/>
          <w:numId w:val="12"/>
        </w:numPr>
        <w:ind w:left="0" w:firstLine="851"/>
      </w:pPr>
      <w:r>
        <w:t>Подсистема загрузки и анализа документов должна передавать результаты проверки в подсистему отображения результатов и навигации, а также в подсистему формирования отчётов и подсистему хранения истории проверок.</w:t>
      </w:r>
    </w:p>
    <w:p w14:paraId="260A538F" w14:textId="77777777" w:rsidR="00A60CD2" w:rsidRDefault="00A60CD2" w:rsidP="006E2384">
      <w:pPr>
        <w:pStyle w:val="a0"/>
        <w:numPr>
          <w:ilvl w:val="0"/>
          <w:numId w:val="12"/>
        </w:numPr>
        <w:ind w:left="0" w:firstLine="851"/>
      </w:pPr>
      <w:r>
        <w:lastRenderedPageBreak/>
        <w:t>Подсистема отображения результатов и навигации должна обеспечивать возможность перехода к местам нарушений, выявленным подсистемой загрузки и анализа документов.</w:t>
      </w:r>
    </w:p>
    <w:p w14:paraId="75346665" w14:textId="77777777" w:rsidR="00A60CD2" w:rsidRDefault="00A60CD2" w:rsidP="006E2384">
      <w:pPr>
        <w:pStyle w:val="a0"/>
        <w:numPr>
          <w:ilvl w:val="0"/>
          <w:numId w:val="12"/>
        </w:numPr>
        <w:ind w:left="0" w:firstLine="851"/>
      </w:pPr>
      <w:r>
        <w:t>Подсистема формирования отчётов должна использовать данные, полученные от подсистемы загрузки и анализа документов.</w:t>
      </w:r>
    </w:p>
    <w:p w14:paraId="6DB257DE" w14:textId="2428C8E8" w:rsidR="00A60CD2" w:rsidRDefault="00A60CD2" w:rsidP="006E2384">
      <w:pPr>
        <w:pStyle w:val="a0"/>
        <w:numPr>
          <w:ilvl w:val="0"/>
          <w:numId w:val="12"/>
        </w:numPr>
        <w:ind w:left="0" w:firstLine="851"/>
      </w:pPr>
      <w:r>
        <w:t>Подсистема хранения истории проверок должна сохранять результаты, полученные от подсистемы загрузки и анализа документов, с привязкой к пользователю и документу.</w:t>
      </w:r>
    </w:p>
    <w:p w14:paraId="6BDDA4E7" w14:textId="6DE1DEA6" w:rsidR="00A60CD2" w:rsidRPr="00A60CD2" w:rsidRDefault="00A60CD2" w:rsidP="00A60CD2">
      <w:r>
        <w:t>Взаимодействие между подсистемами должно осуществляться в рамках единого программного комплекса без необходимости установки дополнительного программного обеспечения на стороне пользователя (кроме веб-браузера).</w:t>
      </w:r>
    </w:p>
    <w:p w14:paraId="6C92FD8D" w14:textId="06E23185" w:rsidR="0068046F" w:rsidRDefault="003C17FA" w:rsidP="0068046F">
      <w:pPr>
        <w:pStyle w:val="3"/>
        <w:tabs>
          <w:tab w:val="clear" w:pos="1701"/>
          <w:tab w:val="left" w:pos="1560"/>
        </w:tabs>
        <w:ind w:left="0" w:firstLine="851"/>
      </w:pPr>
      <w:bookmarkStart w:id="20" w:name="_Toc241088252"/>
      <w:r>
        <w:t>Т</w:t>
      </w:r>
      <w:r w:rsidRPr="003C17FA">
        <w:t>ребования к режимам функционирования АС</w:t>
      </w:r>
      <w:bookmarkEnd w:id="20"/>
    </w:p>
    <w:p w14:paraId="50AD5237" w14:textId="002E76FF" w:rsidR="00825F85" w:rsidRDefault="00825F85" w:rsidP="00825F85">
      <w:r>
        <w:t>Система должна поддерживать следующие режимы работы:</w:t>
      </w:r>
    </w:p>
    <w:p w14:paraId="2437F993" w14:textId="4D186E50" w:rsidR="00825F85" w:rsidRDefault="00825F85" w:rsidP="006E2384">
      <w:pPr>
        <w:pStyle w:val="a0"/>
        <w:numPr>
          <w:ilvl w:val="0"/>
          <w:numId w:val="13"/>
        </w:numPr>
        <w:ind w:left="0" w:firstLine="851"/>
      </w:pPr>
      <w:r>
        <w:t xml:space="preserve">Режим проверки документа </w:t>
      </w:r>
      <w:r w:rsidR="005548D1">
        <w:t>–</w:t>
      </w:r>
      <w:r>
        <w:t xml:space="preserve"> основной режим, в котором пользователь загружает документ, выбирает профиль требований и запускает автоматическую проверку.</w:t>
      </w:r>
    </w:p>
    <w:p w14:paraId="126E3DF8" w14:textId="47911DC0" w:rsidR="00825F85" w:rsidRDefault="00825F85" w:rsidP="006E2384">
      <w:pPr>
        <w:pStyle w:val="a0"/>
        <w:numPr>
          <w:ilvl w:val="0"/>
          <w:numId w:val="13"/>
        </w:numPr>
        <w:ind w:left="0" w:firstLine="851"/>
      </w:pPr>
      <w:r>
        <w:t xml:space="preserve">Режим просмотра результатов </w:t>
      </w:r>
      <w:r w:rsidR="005548D1">
        <w:t>–</w:t>
      </w:r>
      <w:r>
        <w:t xml:space="preserve"> режим отображения списка нарушений, визуального выделения ошибок в документе и перехода к местам нарушений.</w:t>
      </w:r>
    </w:p>
    <w:p w14:paraId="2A4C0419" w14:textId="200C39CF" w:rsidR="00825F85" w:rsidRDefault="00825F85" w:rsidP="006E2384">
      <w:pPr>
        <w:pStyle w:val="a0"/>
        <w:numPr>
          <w:ilvl w:val="0"/>
          <w:numId w:val="13"/>
        </w:numPr>
        <w:ind w:left="0" w:firstLine="851"/>
      </w:pPr>
      <w:r>
        <w:t xml:space="preserve">Режим работы с профилями требований </w:t>
      </w:r>
      <w:r w:rsidR="005548D1">
        <w:t>–</w:t>
      </w:r>
      <w:r>
        <w:t xml:space="preserve"> режим создания, редактирования и выбора профилей требований.</w:t>
      </w:r>
    </w:p>
    <w:p w14:paraId="414604FB" w14:textId="32AF41DA" w:rsidR="00825F85" w:rsidRDefault="00825F85" w:rsidP="006E2384">
      <w:pPr>
        <w:pStyle w:val="a0"/>
        <w:numPr>
          <w:ilvl w:val="0"/>
          <w:numId w:val="13"/>
        </w:numPr>
        <w:ind w:left="0" w:firstLine="851"/>
      </w:pPr>
      <w:r>
        <w:t xml:space="preserve">Режим просмотра истории проверок </w:t>
      </w:r>
      <w:r w:rsidR="005548D1">
        <w:t>–</w:t>
      </w:r>
      <w:r>
        <w:t xml:space="preserve"> режим доступа к ранее выполненным проверкам документов пользователя.</w:t>
      </w:r>
    </w:p>
    <w:p w14:paraId="644B15C2" w14:textId="66858C20" w:rsidR="00825F85" w:rsidRDefault="00825F85" w:rsidP="006E2384">
      <w:pPr>
        <w:pStyle w:val="a0"/>
        <w:numPr>
          <w:ilvl w:val="0"/>
          <w:numId w:val="13"/>
        </w:numPr>
        <w:ind w:left="0" w:firstLine="851"/>
      </w:pPr>
      <w:r>
        <w:t xml:space="preserve">Режим формирования отчёта </w:t>
      </w:r>
      <w:r w:rsidR="005548D1">
        <w:t>–</w:t>
      </w:r>
      <w:r>
        <w:t xml:space="preserve"> режим создания и экспорта отчёта о результатах проверки.</w:t>
      </w:r>
    </w:p>
    <w:p w14:paraId="34387E46" w14:textId="2F8EA6B8" w:rsidR="00825F85" w:rsidRPr="00825F85" w:rsidRDefault="00825F85" w:rsidP="00825F85">
      <w:r>
        <w:t>Система должна обеспечивать возможность перехода между указанными режимами без потери данных текущей сессии работы пользователя.</w:t>
      </w:r>
    </w:p>
    <w:p w14:paraId="6E85D7F8" w14:textId="73B6B9F1" w:rsidR="0068046F" w:rsidRDefault="0068046F" w:rsidP="0068046F">
      <w:pPr>
        <w:pStyle w:val="3"/>
        <w:tabs>
          <w:tab w:val="clear" w:pos="1701"/>
          <w:tab w:val="left" w:pos="1560"/>
        </w:tabs>
        <w:ind w:left="0" w:firstLine="851"/>
      </w:pPr>
      <w:bookmarkStart w:id="21" w:name="_Toc241088253"/>
      <w:r w:rsidRPr="0068046F">
        <w:t>Перспективы развития</w:t>
      </w:r>
      <w:r w:rsidR="002C4586" w:rsidRPr="002C4586">
        <w:t>, модернизации АС</w:t>
      </w:r>
      <w:bookmarkEnd w:id="21"/>
    </w:p>
    <w:p w14:paraId="4AA7BB04" w14:textId="1A73168E" w:rsidR="007500E5" w:rsidRDefault="007500E5" w:rsidP="007500E5">
      <w:r>
        <w:t>В перспективе развития системы предусматривается:</w:t>
      </w:r>
    </w:p>
    <w:p w14:paraId="1FBE7181" w14:textId="5A957034" w:rsidR="007500E5" w:rsidRDefault="007500E5" w:rsidP="006E2384">
      <w:pPr>
        <w:pStyle w:val="a0"/>
        <w:numPr>
          <w:ilvl w:val="0"/>
          <w:numId w:val="14"/>
        </w:numPr>
        <w:ind w:left="0" w:firstLine="851"/>
      </w:pPr>
      <w:r>
        <w:t>расширение перечня поддерживаемых форматов документов (например PDF);</w:t>
      </w:r>
    </w:p>
    <w:p w14:paraId="68152EAA" w14:textId="77777777" w:rsidR="007500E5" w:rsidRDefault="007500E5" w:rsidP="006E2384">
      <w:pPr>
        <w:pStyle w:val="a0"/>
        <w:numPr>
          <w:ilvl w:val="0"/>
          <w:numId w:val="14"/>
        </w:numPr>
        <w:ind w:left="0" w:firstLine="851"/>
      </w:pPr>
      <w:r>
        <w:t>добавление возможности автоматического исправления отдельных видов нарушений оформления по согласию пользователя;</w:t>
      </w:r>
    </w:p>
    <w:p w14:paraId="0FAC1092" w14:textId="10798949" w:rsidR="007500E5" w:rsidRDefault="007500E5" w:rsidP="006E2384">
      <w:pPr>
        <w:pStyle w:val="a0"/>
        <w:numPr>
          <w:ilvl w:val="0"/>
          <w:numId w:val="14"/>
        </w:numPr>
        <w:ind w:left="0" w:firstLine="851"/>
      </w:pPr>
      <w:r>
        <w:t>реализация коллективной работы с профилями требований (общие профили для преподавателей и методических подразделений)</w:t>
      </w:r>
      <w:r w:rsidR="004D5E2F">
        <w:t>.</w:t>
      </w:r>
    </w:p>
    <w:p w14:paraId="7C3DEB6B" w14:textId="001A64A0" w:rsidR="001D3FB1" w:rsidRDefault="00EC4A61" w:rsidP="005C0ED3">
      <w:pPr>
        <w:pStyle w:val="2"/>
        <w:ind w:left="0" w:firstLine="851"/>
      </w:pPr>
      <w:bookmarkStart w:id="22" w:name="_Toc241088254"/>
      <w:r w:rsidRPr="00EC4A61">
        <w:lastRenderedPageBreak/>
        <w:t>Требования к функциям (задачам), выполняемым АС</w:t>
      </w:r>
      <w:bookmarkEnd w:id="22"/>
    </w:p>
    <w:p w14:paraId="0F92FD2F" w14:textId="529376F8" w:rsidR="00A116BD" w:rsidRPr="00A116BD" w:rsidRDefault="00A116BD" w:rsidP="00A116BD">
      <w:r w:rsidRPr="00A116BD">
        <w:t>Система должна обеспечивать выполнение следующих функций.</w:t>
      </w:r>
    </w:p>
    <w:p w14:paraId="7048DB1B" w14:textId="73676958" w:rsidR="00A23E2F" w:rsidRDefault="008F010B" w:rsidP="00A23E2F">
      <w:pPr>
        <w:pStyle w:val="3"/>
        <w:tabs>
          <w:tab w:val="clear" w:pos="1701"/>
          <w:tab w:val="left" w:pos="1560"/>
        </w:tabs>
        <w:ind w:left="0" w:firstLine="851"/>
      </w:pPr>
      <w:bookmarkStart w:id="23" w:name="_Toc241088255"/>
      <w:r w:rsidRPr="008F010B">
        <w:t>Загрузка и анализ документов</w:t>
      </w:r>
      <w:bookmarkEnd w:id="23"/>
    </w:p>
    <w:p w14:paraId="4C8AEC81" w14:textId="38E24A99" w:rsidR="00C97A23" w:rsidRDefault="00C97A23" w:rsidP="00C97A23">
      <w:r>
        <w:t>Система должна обеспечивать:</w:t>
      </w:r>
    </w:p>
    <w:p w14:paraId="089FF93E" w14:textId="77777777" w:rsidR="00C97A23" w:rsidRDefault="00C97A23" w:rsidP="006E2384">
      <w:pPr>
        <w:pStyle w:val="a0"/>
        <w:numPr>
          <w:ilvl w:val="0"/>
          <w:numId w:val="15"/>
        </w:numPr>
        <w:ind w:left="0" w:firstLine="851"/>
      </w:pPr>
      <w:r>
        <w:t>загрузку учебных документов в формате DOCX размером не более 50 МБ;</w:t>
      </w:r>
    </w:p>
    <w:p w14:paraId="7C2973F8" w14:textId="77777777" w:rsidR="00C97A23" w:rsidRDefault="00C97A23" w:rsidP="006E2384">
      <w:pPr>
        <w:pStyle w:val="a0"/>
        <w:numPr>
          <w:ilvl w:val="0"/>
          <w:numId w:val="15"/>
        </w:numPr>
        <w:ind w:left="0" w:firstLine="851"/>
      </w:pPr>
      <w:r>
        <w:t>автоматическое извлечение параметров оформления документа (шрифты, размеры шрифтов, начертание, межстрочные интервалы, отступы абзацев, выравнивание, параметры заголовков, поля страницы, оформление списков, таблиц, рисунков и других формализуемых элементов);</w:t>
      </w:r>
    </w:p>
    <w:p w14:paraId="5D52F6FD" w14:textId="77777777" w:rsidR="00C97A23" w:rsidRDefault="00C97A23" w:rsidP="006E2384">
      <w:pPr>
        <w:pStyle w:val="a0"/>
        <w:numPr>
          <w:ilvl w:val="0"/>
          <w:numId w:val="15"/>
        </w:numPr>
        <w:ind w:left="0" w:firstLine="851"/>
      </w:pPr>
      <w:r>
        <w:t>выполнение автоматической проверки загруженного документа по выбранному профилю требований;</w:t>
      </w:r>
    </w:p>
    <w:p w14:paraId="52DA3887" w14:textId="77777777" w:rsidR="00C97A23" w:rsidRDefault="00C97A23" w:rsidP="006E2384">
      <w:pPr>
        <w:pStyle w:val="a0"/>
        <w:numPr>
          <w:ilvl w:val="0"/>
          <w:numId w:val="15"/>
        </w:numPr>
        <w:ind w:left="0" w:firstLine="851"/>
      </w:pPr>
      <w:r>
        <w:t>формирование результата проверки с указанием каждого обнаруженного нарушения;</w:t>
      </w:r>
    </w:p>
    <w:p w14:paraId="18B76D1C" w14:textId="1D530057" w:rsidR="00C97A23" w:rsidRDefault="00C97A23" w:rsidP="006E2384">
      <w:pPr>
        <w:pStyle w:val="a0"/>
        <w:numPr>
          <w:ilvl w:val="0"/>
          <w:numId w:val="15"/>
        </w:numPr>
        <w:ind w:left="0" w:firstLine="851"/>
      </w:pPr>
      <w:r>
        <w:t xml:space="preserve">для каждого обнаруженного нарушения </w:t>
      </w:r>
      <w:r w:rsidR="005548D1">
        <w:t>–</w:t>
      </w:r>
      <w:r>
        <w:t xml:space="preserve"> определение его типа, местоположения в документе, фактического значения параметра и значения, заданного соответствующим правилом профиля;</w:t>
      </w:r>
    </w:p>
    <w:p w14:paraId="4FE18B63" w14:textId="77777777" w:rsidR="00C97A23" w:rsidRDefault="00C97A23" w:rsidP="006E2384">
      <w:pPr>
        <w:pStyle w:val="a0"/>
        <w:numPr>
          <w:ilvl w:val="0"/>
          <w:numId w:val="15"/>
        </w:numPr>
        <w:ind w:left="0" w:firstLine="851"/>
      </w:pPr>
      <w:r>
        <w:t>разделение обнаруженных нарушений по степени важности (ошибки, предупреждения, рекомендации);</w:t>
      </w:r>
    </w:p>
    <w:p w14:paraId="61413FE4" w14:textId="1AAD21FE" w:rsidR="00C97A23" w:rsidRPr="00C97A23" w:rsidRDefault="00C97A23" w:rsidP="006E2384">
      <w:pPr>
        <w:pStyle w:val="a0"/>
        <w:numPr>
          <w:ilvl w:val="0"/>
          <w:numId w:val="15"/>
        </w:numPr>
        <w:ind w:left="0" w:firstLine="851"/>
      </w:pPr>
      <w:r>
        <w:t>сохранение результатов проверки в истории проверок пользователя (не менее последних 10 проверок для каждого сохранённого документа).</w:t>
      </w:r>
    </w:p>
    <w:p w14:paraId="59F9A6CC" w14:textId="2E273565" w:rsidR="00655A1E" w:rsidRDefault="00655A1E" w:rsidP="00D46F39">
      <w:pPr>
        <w:pStyle w:val="3"/>
        <w:tabs>
          <w:tab w:val="clear" w:pos="1701"/>
          <w:tab w:val="left" w:pos="1560"/>
        </w:tabs>
        <w:ind w:left="0" w:firstLine="851"/>
      </w:pPr>
      <w:bookmarkStart w:id="24" w:name="_Toc241088256"/>
      <w:r w:rsidRPr="00655A1E">
        <w:t>Работа с профилями требований</w:t>
      </w:r>
      <w:bookmarkEnd w:id="24"/>
    </w:p>
    <w:p w14:paraId="06CA7DA0" w14:textId="7D7B19E1" w:rsidR="00275CF7" w:rsidRDefault="00275CF7" w:rsidP="00275CF7">
      <w:r>
        <w:t>Система должна обеспечивать:</w:t>
      </w:r>
    </w:p>
    <w:p w14:paraId="2142279D" w14:textId="77777777" w:rsidR="00275CF7" w:rsidRDefault="00275CF7" w:rsidP="006E2384">
      <w:pPr>
        <w:pStyle w:val="a0"/>
        <w:numPr>
          <w:ilvl w:val="0"/>
          <w:numId w:val="16"/>
        </w:numPr>
        <w:ind w:left="0" w:firstLine="851"/>
      </w:pPr>
      <w:r>
        <w:t>создание пользователем собственных профилей требований;</w:t>
      </w:r>
    </w:p>
    <w:p w14:paraId="01F66644" w14:textId="77777777" w:rsidR="00275CF7" w:rsidRDefault="00275CF7" w:rsidP="006E2384">
      <w:pPr>
        <w:pStyle w:val="a0"/>
        <w:numPr>
          <w:ilvl w:val="0"/>
          <w:numId w:val="16"/>
        </w:numPr>
        <w:ind w:left="0" w:firstLine="851"/>
      </w:pPr>
      <w:r>
        <w:t>редактирование существующих профилей требований;</w:t>
      </w:r>
    </w:p>
    <w:p w14:paraId="64BDE2F7" w14:textId="77777777" w:rsidR="00275CF7" w:rsidRDefault="00275CF7" w:rsidP="006E2384">
      <w:pPr>
        <w:pStyle w:val="a0"/>
        <w:numPr>
          <w:ilvl w:val="0"/>
          <w:numId w:val="16"/>
        </w:numPr>
        <w:ind w:left="0" w:firstLine="851"/>
      </w:pPr>
      <w:r>
        <w:t>сохранение профилей требований для повторного использования;</w:t>
      </w:r>
    </w:p>
    <w:p w14:paraId="63B91AA3" w14:textId="77777777" w:rsidR="00275CF7" w:rsidRDefault="00275CF7" w:rsidP="006E2384">
      <w:pPr>
        <w:pStyle w:val="a0"/>
        <w:numPr>
          <w:ilvl w:val="0"/>
          <w:numId w:val="16"/>
        </w:numPr>
        <w:ind w:left="0" w:firstLine="851"/>
      </w:pPr>
      <w:r>
        <w:t>выбор профиля требований перед запуском проверки документа;</w:t>
      </w:r>
    </w:p>
    <w:p w14:paraId="4F3FC830" w14:textId="0D1FB767" w:rsidR="00275CF7" w:rsidRDefault="00275CF7" w:rsidP="006E2384">
      <w:pPr>
        <w:pStyle w:val="a0"/>
        <w:numPr>
          <w:ilvl w:val="0"/>
          <w:numId w:val="16"/>
        </w:numPr>
        <w:ind w:left="0" w:firstLine="851"/>
      </w:pPr>
      <w:r>
        <w:t>возможность включения в профиль правил, определяющих требования к следующим параметрам оформления: шрифт, размер шрифта, межстрочный интервал, отступы абзацев, выравнивание, параметры заголовков, а также другим формализуемым параметрам оформления.</w:t>
      </w:r>
    </w:p>
    <w:p w14:paraId="26D13851" w14:textId="6090B840" w:rsidR="00655A1E" w:rsidRDefault="00655A1E" w:rsidP="00D46F39">
      <w:pPr>
        <w:pStyle w:val="3"/>
        <w:tabs>
          <w:tab w:val="clear" w:pos="1701"/>
          <w:tab w:val="left" w:pos="1560"/>
        </w:tabs>
        <w:ind w:left="0" w:firstLine="851"/>
      </w:pPr>
      <w:bookmarkStart w:id="25" w:name="_Toc241088257"/>
      <w:r>
        <w:t>О</w:t>
      </w:r>
      <w:r w:rsidRPr="00655A1E">
        <w:t>тображение результатов и навигация</w:t>
      </w:r>
      <w:bookmarkEnd w:id="25"/>
    </w:p>
    <w:p w14:paraId="265C465A" w14:textId="5A2A04EC" w:rsidR="00633491" w:rsidRDefault="00633491" w:rsidP="00633491">
      <w:r>
        <w:t>Система должна обеспечивать:</w:t>
      </w:r>
    </w:p>
    <w:p w14:paraId="3D03B540" w14:textId="77777777" w:rsidR="00633491" w:rsidRDefault="00633491" w:rsidP="006E2384">
      <w:pPr>
        <w:pStyle w:val="a0"/>
        <w:numPr>
          <w:ilvl w:val="0"/>
          <w:numId w:val="17"/>
        </w:numPr>
        <w:ind w:left="0" w:firstLine="851"/>
      </w:pPr>
      <w:r>
        <w:lastRenderedPageBreak/>
        <w:t>отображение списка всех обнаруженных нарушений с указанием их типа, местоположения, фактического и требуемого значения, а также степени важности;</w:t>
      </w:r>
    </w:p>
    <w:p w14:paraId="524D27D3" w14:textId="77777777" w:rsidR="00633491" w:rsidRDefault="00633491" w:rsidP="006E2384">
      <w:pPr>
        <w:pStyle w:val="a0"/>
        <w:numPr>
          <w:ilvl w:val="0"/>
          <w:numId w:val="17"/>
        </w:numPr>
        <w:ind w:left="0" w:firstLine="851"/>
      </w:pPr>
      <w:r>
        <w:t>визуальное выделение обнаруженных нарушений непосредственно в отображаемом документе;</w:t>
      </w:r>
    </w:p>
    <w:p w14:paraId="74FD9FBE" w14:textId="77777777" w:rsidR="00633491" w:rsidRDefault="00633491" w:rsidP="006E2384">
      <w:pPr>
        <w:pStyle w:val="a0"/>
        <w:numPr>
          <w:ilvl w:val="0"/>
          <w:numId w:val="17"/>
        </w:numPr>
        <w:ind w:left="0" w:firstLine="851"/>
      </w:pPr>
      <w:r>
        <w:t>возможность перехода из списка нарушений к соответствующему месту в документе;</w:t>
      </w:r>
    </w:p>
    <w:p w14:paraId="40E630E9" w14:textId="77777777" w:rsidR="00633491" w:rsidRDefault="00633491" w:rsidP="006E2384">
      <w:pPr>
        <w:pStyle w:val="a0"/>
        <w:numPr>
          <w:ilvl w:val="0"/>
          <w:numId w:val="17"/>
        </w:numPr>
        <w:ind w:left="0" w:firstLine="851"/>
      </w:pPr>
      <w:r>
        <w:t>отображение пояснения к каждому нарушению с указанием требования профиля и фактического значения;</w:t>
      </w:r>
    </w:p>
    <w:p w14:paraId="59EF4245" w14:textId="77777777" w:rsidR="00633491" w:rsidRDefault="00633491" w:rsidP="006E2384">
      <w:pPr>
        <w:pStyle w:val="a0"/>
        <w:numPr>
          <w:ilvl w:val="0"/>
          <w:numId w:val="17"/>
        </w:numPr>
        <w:ind w:left="0" w:firstLine="851"/>
      </w:pPr>
      <w:r>
        <w:t>формирование и экспорт отчёта о результатах проверки в отдельный файл;</w:t>
      </w:r>
    </w:p>
    <w:p w14:paraId="4ACE32EC" w14:textId="77777777" w:rsidR="00633491" w:rsidRDefault="00633491" w:rsidP="006E2384">
      <w:pPr>
        <w:pStyle w:val="a0"/>
        <w:numPr>
          <w:ilvl w:val="0"/>
          <w:numId w:val="17"/>
        </w:numPr>
        <w:ind w:left="0" w:firstLine="851"/>
      </w:pPr>
      <w:r>
        <w:t>возможность скачивания проверенного документа с визуальными обозначениями обнаруженных нарушений;</w:t>
      </w:r>
    </w:p>
    <w:p w14:paraId="2AF96676" w14:textId="63846A1D" w:rsidR="00633491" w:rsidRPr="00633491" w:rsidRDefault="00633491" w:rsidP="006E2384">
      <w:pPr>
        <w:pStyle w:val="a0"/>
        <w:numPr>
          <w:ilvl w:val="0"/>
          <w:numId w:val="17"/>
        </w:numPr>
        <w:ind w:left="0" w:firstLine="851"/>
      </w:pPr>
      <w:r>
        <w:t>отображение общего процента соответствия документа выбранному профилю требований.</w:t>
      </w:r>
    </w:p>
    <w:p w14:paraId="1B168C65" w14:textId="47968C2E" w:rsidR="009730DA" w:rsidRDefault="00EC4A61" w:rsidP="005C0ED3">
      <w:pPr>
        <w:pStyle w:val="2"/>
        <w:ind w:left="0" w:firstLine="851"/>
      </w:pPr>
      <w:bookmarkStart w:id="26" w:name="_Toc241088258"/>
      <w:r w:rsidRPr="00EC4A61">
        <w:t>Требования к видам обеспечения АС</w:t>
      </w:r>
      <w:bookmarkEnd w:id="26"/>
    </w:p>
    <w:p w14:paraId="758CAA22" w14:textId="275088CD" w:rsidR="00C051D6" w:rsidRPr="00C051D6" w:rsidRDefault="00C051D6" w:rsidP="00C051D6">
      <w:r>
        <w:t>Данный подраздел содержит требования к видам обеспечения.</w:t>
      </w:r>
    </w:p>
    <w:p w14:paraId="261BA3FD" w14:textId="0E1CB94E" w:rsidR="00A23E2F" w:rsidRDefault="00A23E2F" w:rsidP="00A23E2F">
      <w:pPr>
        <w:pStyle w:val="3"/>
        <w:tabs>
          <w:tab w:val="clear" w:pos="1701"/>
          <w:tab w:val="left" w:pos="1560"/>
        </w:tabs>
        <w:ind w:left="0" w:firstLine="851"/>
      </w:pPr>
      <w:bookmarkStart w:id="27" w:name="_Toc241088259"/>
      <w:r w:rsidRPr="00A23E2F">
        <w:t>Математическое обеспечение</w:t>
      </w:r>
      <w:bookmarkEnd w:id="27"/>
    </w:p>
    <w:p w14:paraId="65DE2300" w14:textId="4007036B" w:rsidR="00FB5F25" w:rsidRDefault="00FB5F25" w:rsidP="00FB5F25">
      <w:r>
        <w:t>Математическое обеспечение системы должно включать алгоритмы и методы, необходимые для:</w:t>
      </w:r>
    </w:p>
    <w:p w14:paraId="15F19783" w14:textId="77777777" w:rsidR="00FB5F25" w:rsidRDefault="00FB5F25" w:rsidP="006E2384">
      <w:pPr>
        <w:pStyle w:val="a0"/>
        <w:numPr>
          <w:ilvl w:val="0"/>
          <w:numId w:val="18"/>
        </w:numPr>
        <w:ind w:left="0" w:firstLine="851"/>
      </w:pPr>
      <w:r>
        <w:t>извлечения и анализа параметров оформления документа (шрифты, размеры, интервалы, отступы, выравнивание и др.);</w:t>
      </w:r>
    </w:p>
    <w:p w14:paraId="704E2E44" w14:textId="77777777" w:rsidR="00FB5F25" w:rsidRDefault="00FB5F25" w:rsidP="006E2384">
      <w:pPr>
        <w:pStyle w:val="a0"/>
        <w:numPr>
          <w:ilvl w:val="0"/>
          <w:numId w:val="18"/>
        </w:numPr>
        <w:ind w:left="0" w:firstLine="851"/>
      </w:pPr>
      <w:r>
        <w:t>сравнения фактических значений параметров оформления с требованиями выбранного профиля;</w:t>
      </w:r>
    </w:p>
    <w:p w14:paraId="0251D0F5" w14:textId="77777777" w:rsidR="00FB5F25" w:rsidRDefault="00FB5F25" w:rsidP="006E2384">
      <w:pPr>
        <w:pStyle w:val="a0"/>
        <w:numPr>
          <w:ilvl w:val="0"/>
          <w:numId w:val="18"/>
        </w:numPr>
        <w:ind w:left="0" w:firstLine="851"/>
      </w:pPr>
      <w:r>
        <w:t>расчёта степени соответствия документа профилю требований (в процентах);</w:t>
      </w:r>
    </w:p>
    <w:p w14:paraId="17C9EA00" w14:textId="77777777" w:rsidR="00FB5F25" w:rsidRDefault="00FB5F25" w:rsidP="006E2384">
      <w:pPr>
        <w:pStyle w:val="a0"/>
        <w:numPr>
          <w:ilvl w:val="0"/>
          <w:numId w:val="18"/>
        </w:numPr>
        <w:ind w:left="0" w:firstLine="851"/>
      </w:pPr>
      <w:r>
        <w:t>определения приоритета (важности) обнаруженных нарушений;</w:t>
      </w:r>
    </w:p>
    <w:p w14:paraId="25991D82" w14:textId="681AF1EA" w:rsidR="00FB5F25" w:rsidRDefault="00FB5F25" w:rsidP="006E2384">
      <w:pPr>
        <w:pStyle w:val="a0"/>
        <w:numPr>
          <w:ilvl w:val="0"/>
          <w:numId w:val="18"/>
        </w:numPr>
        <w:ind w:left="0" w:firstLine="851"/>
      </w:pPr>
      <w:r>
        <w:t>определения точного местоположения нарушения в структуре документа.</w:t>
      </w:r>
    </w:p>
    <w:p w14:paraId="7EFDABFD" w14:textId="7E0DC3B0" w:rsidR="00FB5F25" w:rsidRPr="00FB5F25" w:rsidRDefault="00FB5F25" w:rsidP="00FB5F25">
      <w:r>
        <w:t>Специальные математические модели, выходящие за рамки указанных задач, не требуются.</w:t>
      </w:r>
    </w:p>
    <w:p w14:paraId="3B48A861" w14:textId="15DAB9D4" w:rsidR="00A23E2F" w:rsidRDefault="00A23E2F" w:rsidP="00A23E2F">
      <w:pPr>
        <w:pStyle w:val="3"/>
        <w:tabs>
          <w:tab w:val="clear" w:pos="1701"/>
          <w:tab w:val="left" w:pos="1560"/>
        </w:tabs>
        <w:ind w:left="0" w:firstLine="851"/>
        <w:rPr>
          <w:rFonts w:eastAsia="Times New Roman"/>
          <w:szCs w:val="24"/>
        </w:rPr>
      </w:pPr>
      <w:bookmarkStart w:id="28" w:name="_Toc241088260"/>
      <w:r w:rsidRPr="00A23E2F">
        <w:rPr>
          <w:rFonts w:eastAsia="Times New Roman"/>
          <w:szCs w:val="24"/>
        </w:rPr>
        <w:t>Информационное обеспечение</w:t>
      </w:r>
      <w:bookmarkEnd w:id="28"/>
    </w:p>
    <w:p w14:paraId="2B6CB9F9" w14:textId="2F1EA932" w:rsidR="00075E29" w:rsidRDefault="00075E29" w:rsidP="00075E29">
      <w:r>
        <w:t>Информационное обеспечение системы должно включать:</w:t>
      </w:r>
    </w:p>
    <w:p w14:paraId="052756D5" w14:textId="77777777" w:rsidR="00075E29" w:rsidRDefault="00075E29" w:rsidP="006E2384">
      <w:pPr>
        <w:pStyle w:val="a0"/>
        <w:numPr>
          <w:ilvl w:val="0"/>
          <w:numId w:val="19"/>
        </w:numPr>
        <w:ind w:left="0" w:firstLine="709"/>
      </w:pPr>
      <w:r>
        <w:t>данные о пользователях (идентификатор, адрес электронной почты, пароль в защищённом виде);</w:t>
      </w:r>
    </w:p>
    <w:p w14:paraId="513AE6E5" w14:textId="77777777" w:rsidR="00075E29" w:rsidRDefault="00075E29" w:rsidP="006E2384">
      <w:pPr>
        <w:pStyle w:val="a0"/>
        <w:numPr>
          <w:ilvl w:val="0"/>
          <w:numId w:val="19"/>
        </w:numPr>
        <w:ind w:left="0" w:firstLine="709"/>
      </w:pPr>
      <w:r>
        <w:lastRenderedPageBreak/>
        <w:t>данные профилей требований (название, описание, перечень правил, требуемые значения параметров, тип документа);</w:t>
      </w:r>
    </w:p>
    <w:p w14:paraId="5BB8BDE6" w14:textId="77777777" w:rsidR="00075E29" w:rsidRDefault="00075E29" w:rsidP="006E2384">
      <w:pPr>
        <w:pStyle w:val="a0"/>
        <w:numPr>
          <w:ilvl w:val="0"/>
          <w:numId w:val="19"/>
        </w:numPr>
        <w:ind w:left="0" w:firstLine="709"/>
      </w:pPr>
      <w:r>
        <w:t>данные загружаемых документов (название, формат, технические характеристики);</w:t>
      </w:r>
    </w:p>
    <w:p w14:paraId="595A112C" w14:textId="77777777" w:rsidR="00075E29" w:rsidRDefault="00075E29" w:rsidP="006E2384">
      <w:pPr>
        <w:pStyle w:val="a0"/>
        <w:numPr>
          <w:ilvl w:val="0"/>
          <w:numId w:val="19"/>
        </w:numPr>
        <w:ind w:left="0" w:firstLine="709"/>
      </w:pPr>
      <w:r>
        <w:t>данные о параметрах оформления, извлекаемых из документа (шрифт, размер, начертание, интервалы, отступы, выравнивание, нумерация, поля и др.);</w:t>
      </w:r>
    </w:p>
    <w:p w14:paraId="6F519F0C" w14:textId="77777777" w:rsidR="00075E29" w:rsidRDefault="00075E29" w:rsidP="006E2384">
      <w:pPr>
        <w:pStyle w:val="a0"/>
        <w:numPr>
          <w:ilvl w:val="0"/>
          <w:numId w:val="19"/>
        </w:numPr>
        <w:ind w:left="0" w:firstLine="709"/>
      </w:pPr>
      <w:r>
        <w:t>данные о результатах проверки (найденные нарушения, их тип, расположение, фактическое и требуемое значение, степень важности);</w:t>
      </w:r>
    </w:p>
    <w:p w14:paraId="294F75F0" w14:textId="77777777" w:rsidR="00075E29" w:rsidRDefault="00075E29" w:rsidP="006E2384">
      <w:pPr>
        <w:pStyle w:val="a0"/>
        <w:numPr>
          <w:ilvl w:val="0"/>
          <w:numId w:val="19"/>
        </w:numPr>
        <w:ind w:left="0" w:firstLine="709"/>
      </w:pPr>
      <w:r>
        <w:t>данные истории проверок (дата проверки, название документа, использованный профиль, количество и перечень нарушений);</w:t>
      </w:r>
    </w:p>
    <w:p w14:paraId="1CAAFE34" w14:textId="3F991DC8" w:rsidR="00075E29" w:rsidRDefault="00075E29" w:rsidP="006E2384">
      <w:pPr>
        <w:pStyle w:val="a0"/>
        <w:numPr>
          <w:ilvl w:val="0"/>
          <w:numId w:val="19"/>
        </w:numPr>
        <w:ind w:left="0" w:firstLine="709"/>
      </w:pPr>
      <w:r>
        <w:t>данные о согласии пользователя на хранение исходного файла.</w:t>
      </w:r>
    </w:p>
    <w:p w14:paraId="3F780B44" w14:textId="70184F94" w:rsidR="00075E29" w:rsidRDefault="00075E29" w:rsidP="00F07174">
      <w:r>
        <w:t>Система должна обеспечивать контроль, хранение, обновление и восстановление указанных данных.</w:t>
      </w:r>
    </w:p>
    <w:p w14:paraId="0317C0E7" w14:textId="429DA16E" w:rsidR="00075E29" w:rsidRDefault="00075E29" w:rsidP="00075E29">
      <w:r>
        <w:t>Исходные документы должны храниться только при явном согласии пользователя.</w:t>
      </w:r>
    </w:p>
    <w:p w14:paraId="3446DE0A" w14:textId="4985F599" w:rsidR="00044E01" w:rsidRDefault="00044E01" w:rsidP="00044E01">
      <w:pPr>
        <w:pStyle w:val="3"/>
        <w:tabs>
          <w:tab w:val="clear" w:pos="1701"/>
          <w:tab w:val="left" w:pos="1560"/>
        </w:tabs>
        <w:ind w:left="0" w:firstLine="851"/>
      </w:pPr>
      <w:bookmarkStart w:id="29" w:name="_Toc241088261"/>
      <w:r w:rsidRPr="00764F74">
        <w:t>Лингвистическое обеспечение</w:t>
      </w:r>
      <w:bookmarkEnd w:id="29"/>
    </w:p>
    <w:p w14:paraId="332BB923" w14:textId="6C869A6C" w:rsidR="00764F74" w:rsidRPr="00764F74" w:rsidRDefault="009D2542" w:rsidP="00764F74">
      <w:r w:rsidRPr="009D2542">
        <w:t>Информационная система должна включать в себя русскую локализацию без возможности переключения на другие языки.</w:t>
      </w:r>
    </w:p>
    <w:p w14:paraId="5D07ECF3" w14:textId="71B1DCE4" w:rsidR="00A23E2F" w:rsidRDefault="00A23E2F" w:rsidP="00A23E2F">
      <w:pPr>
        <w:pStyle w:val="3"/>
        <w:tabs>
          <w:tab w:val="clear" w:pos="1701"/>
          <w:tab w:val="left" w:pos="1560"/>
        </w:tabs>
        <w:ind w:left="0" w:firstLine="851"/>
        <w:rPr>
          <w:rFonts w:eastAsia="Times New Roman"/>
          <w:szCs w:val="24"/>
        </w:rPr>
      </w:pPr>
      <w:bookmarkStart w:id="30" w:name="_Toc241088262"/>
      <w:r w:rsidRPr="00A23E2F">
        <w:rPr>
          <w:rFonts w:eastAsia="Times New Roman"/>
          <w:szCs w:val="24"/>
        </w:rPr>
        <w:t>Программное обеспечение</w:t>
      </w:r>
      <w:bookmarkEnd w:id="30"/>
    </w:p>
    <w:p w14:paraId="0DDEAD22" w14:textId="6ED8525A" w:rsidR="003568F3" w:rsidRDefault="003568F3" w:rsidP="003568F3">
      <w:r>
        <w:t>Программное обеспечение системы должно включать:</w:t>
      </w:r>
    </w:p>
    <w:p w14:paraId="32A4A1E8" w14:textId="77777777" w:rsidR="003568F3" w:rsidRDefault="003568F3" w:rsidP="006E2384">
      <w:pPr>
        <w:pStyle w:val="a0"/>
        <w:numPr>
          <w:ilvl w:val="0"/>
          <w:numId w:val="20"/>
        </w:numPr>
        <w:ind w:left="0" w:firstLine="851"/>
      </w:pPr>
      <w:r>
        <w:t>серверную часть, обеспечивающую обработку документов, выполнение проверки и хранение данных;</w:t>
      </w:r>
    </w:p>
    <w:p w14:paraId="70E40FBA" w14:textId="77777777" w:rsidR="003568F3" w:rsidRDefault="003568F3" w:rsidP="006E2384">
      <w:pPr>
        <w:pStyle w:val="a0"/>
        <w:numPr>
          <w:ilvl w:val="0"/>
          <w:numId w:val="20"/>
        </w:numPr>
        <w:ind w:left="0" w:firstLine="851"/>
      </w:pPr>
      <w:r>
        <w:t>клиентскую часть (веб-интерфейс), обеспечивающую взаимодействие пользователя с системой через браузер;</w:t>
      </w:r>
    </w:p>
    <w:p w14:paraId="783C5997" w14:textId="77777777" w:rsidR="003568F3" w:rsidRDefault="003568F3" w:rsidP="006E2384">
      <w:pPr>
        <w:pStyle w:val="a0"/>
        <w:numPr>
          <w:ilvl w:val="0"/>
          <w:numId w:val="20"/>
        </w:numPr>
        <w:ind w:left="0" w:firstLine="851"/>
      </w:pPr>
      <w:r>
        <w:t>средства работы с документами формата DOCX;</w:t>
      </w:r>
    </w:p>
    <w:p w14:paraId="3E45DBFC" w14:textId="77777777" w:rsidR="003568F3" w:rsidRDefault="003568F3" w:rsidP="006E2384">
      <w:pPr>
        <w:pStyle w:val="a0"/>
        <w:numPr>
          <w:ilvl w:val="0"/>
          <w:numId w:val="20"/>
        </w:numPr>
        <w:ind w:left="0" w:firstLine="851"/>
      </w:pPr>
      <w:r>
        <w:t>систему управления базами данных для хранения профилей требований, результатов проверок и истории;</w:t>
      </w:r>
    </w:p>
    <w:p w14:paraId="59E7BF92" w14:textId="4D68CF8C" w:rsidR="003568F3" w:rsidRDefault="003568F3" w:rsidP="006E2384">
      <w:pPr>
        <w:pStyle w:val="a0"/>
        <w:numPr>
          <w:ilvl w:val="0"/>
          <w:numId w:val="20"/>
        </w:numPr>
        <w:ind w:left="0" w:firstLine="851"/>
      </w:pPr>
      <w:r>
        <w:t>средства обеспечения безопасности (аутентификация, авторизация, защита данных).</w:t>
      </w:r>
    </w:p>
    <w:p w14:paraId="15DE3383" w14:textId="6C4BC2E5" w:rsidR="00A23E2F" w:rsidRDefault="00A23E2F" w:rsidP="00A23E2F">
      <w:pPr>
        <w:pStyle w:val="3"/>
        <w:tabs>
          <w:tab w:val="clear" w:pos="1701"/>
          <w:tab w:val="left" w:pos="1560"/>
        </w:tabs>
        <w:ind w:left="0" w:firstLine="851"/>
        <w:rPr>
          <w:rFonts w:eastAsia="Times New Roman"/>
          <w:szCs w:val="24"/>
        </w:rPr>
      </w:pPr>
      <w:bookmarkStart w:id="31" w:name="_Toc241088263"/>
      <w:r w:rsidRPr="00A23E2F">
        <w:rPr>
          <w:rFonts w:eastAsia="Times New Roman"/>
          <w:szCs w:val="24"/>
        </w:rPr>
        <w:t>Техническое обеспечение</w:t>
      </w:r>
      <w:bookmarkEnd w:id="31"/>
    </w:p>
    <w:p w14:paraId="5A3D90F7" w14:textId="271979B4" w:rsidR="00ED4C5A" w:rsidRDefault="00ED4C5A" w:rsidP="00ED4C5A">
      <w:r>
        <w:t>Техническое обеспечение системы должно включать:</w:t>
      </w:r>
    </w:p>
    <w:p w14:paraId="06EF390A" w14:textId="77777777" w:rsidR="00ED4C5A" w:rsidRDefault="00ED4C5A" w:rsidP="006E2384">
      <w:pPr>
        <w:pStyle w:val="a0"/>
        <w:numPr>
          <w:ilvl w:val="0"/>
          <w:numId w:val="21"/>
        </w:numPr>
        <w:ind w:left="0" w:firstLine="851"/>
      </w:pPr>
      <w:r>
        <w:t>серверные технические средства, обеспечивающие работоспособность системы и обработку загружаемых документов;</w:t>
      </w:r>
    </w:p>
    <w:p w14:paraId="226BD7ED" w14:textId="77777777" w:rsidR="00ED4C5A" w:rsidRDefault="00ED4C5A" w:rsidP="006E2384">
      <w:pPr>
        <w:pStyle w:val="a0"/>
        <w:numPr>
          <w:ilvl w:val="0"/>
          <w:numId w:val="21"/>
        </w:numPr>
        <w:ind w:left="0" w:firstLine="851"/>
      </w:pPr>
      <w:r>
        <w:lastRenderedPageBreak/>
        <w:t>технические средства пользователя (персональный компьютер или иное устройство с доступом в сеть Интернет и современным веб-браузером).</w:t>
      </w:r>
    </w:p>
    <w:p w14:paraId="3180AA6D" w14:textId="3E9A59DB" w:rsidR="00ED4C5A" w:rsidRPr="00ED4C5A" w:rsidRDefault="00ED4C5A" w:rsidP="00ED4C5A">
      <w:r>
        <w:t>Система должна функционировать в условиях стандартного офисного или домашнего технического оснащения пользователя.</w:t>
      </w:r>
    </w:p>
    <w:p w14:paraId="7502D1F8" w14:textId="64C69CA9" w:rsidR="00A23E2F" w:rsidRDefault="00A23E2F" w:rsidP="00A23E2F">
      <w:pPr>
        <w:pStyle w:val="3"/>
        <w:tabs>
          <w:tab w:val="clear" w:pos="1701"/>
          <w:tab w:val="left" w:pos="1560"/>
        </w:tabs>
        <w:ind w:left="0" w:firstLine="851"/>
        <w:rPr>
          <w:rFonts w:eastAsia="Times New Roman"/>
          <w:szCs w:val="24"/>
        </w:rPr>
      </w:pPr>
      <w:bookmarkStart w:id="32" w:name="_Toc241088264"/>
      <w:r w:rsidRPr="00A23E2F">
        <w:rPr>
          <w:rFonts w:eastAsia="Times New Roman"/>
          <w:szCs w:val="24"/>
        </w:rPr>
        <w:t>Метрологическое обеспечение</w:t>
      </w:r>
      <w:bookmarkEnd w:id="32"/>
    </w:p>
    <w:p w14:paraId="3274FA0E" w14:textId="7A724DB9" w:rsidR="00FB5F25" w:rsidRPr="00FB5F25" w:rsidRDefault="00FB5F25" w:rsidP="00FB5F25">
      <w:r w:rsidRPr="00764F74">
        <w:t>Специальные требования к метрологическому обеспечению системы не предъявляются, поскольку система не выполняет измерений физических величин.</w:t>
      </w:r>
    </w:p>
    <w:p w14:paraId="565F00AE" w14:textId="629D5A7B" w:rsidR="009730DA" w:rsidRDefault="00EC4A61" w:rsidP="005C0ED3">
      <w:pPr>
        <w:pStyle w:val="2"/>
        <w:ind w:left="0" w:firstLine="851"/>
      </w:pPr>
      <w:bookmarkStart w:id="33" w:name="_Toc241088265"/>
      <w:r w:rsidRPr="00EC4A61">
        <w:t>Общие технические требования к АС</w:t>
      </w:r>
      <w:bookmarkEnd w:id="33"/>
    </w:p>
    <w:p w14:paraId="49A5186B" w14:textId="3D36F292" w:rsidR="00553FB6" w:rsidRPr="00553FB6" w:rsidRDefault="00553FB6" w:rsidP="00553FB6">
      <w:r>
        <w:t>Данный подраздел содержит общие технические требования к АС.</w:t>
      </w:r>
    </w:p>
    <w:p w14:paraId="711D6EAF" w14:textId="58225431" w:rsidR="004B6264" w:rsidRPr="00764F74" w:rsidRDefault="004B6264" w:rsidP="004B6264">
      <w:pPr>
        <w:pStyle w:val="3"/>
        <w:tabs>
          <w:tab w:val="clear" w:pos="1701"/>
          <w:tab w:val="left" w:pos="1560"/>
        </w:tabs>
        <w:ind w:left="0" w:firstLine="851"/>
      </w:pPr>
      <w:bookmarkStart w:id="34" w:name="_Toc241088266"/>
      <w:r w:rsidRPr="00764F74">
        <w:t>Требования к показателям назначения</w:t>
      </w:r>
      <w:bookmarkEnd w:id="34"/>
    </w:p>
    <w:p w14:paraId="75A668DA" w14:textId="078C5E76" w:rsidR="00322250" w:rsidRDefault="00322250" w:rsidP="00322250">
      <w:r>
        <w:t>Система должна обеспечивать следующие показатели назначения:</w:t>
      </w:r>
    </w:p>
    <w:p w14:paraId="0C1157C1" w14:textId="1534E2B0" w:rsidR="00322250" w:rsidRDefault="00322250" w:rsidP="006E2384">
      <w:pPr>
        <w:pStyle w:val="a0"/>
        <w:numPr>
          <w:ilvl w:val="0"/>
          <w:numId w:val="22"/>
        </w:numPr>
        <w:ind w:left="0" w:firstLine="851"/>
      </w:pPr>
      <w:r>
        <w:t xml:space="preserve">время выполнения автоматической проверки документа объёмом до 50 страниц </w:t>
      </w:r>
      <w:r w:rsidR="005548D1">
        <w:t>–</w:t>
      </w:r>
      <w:r>
        <w:t xml:space="preserve"> не более 60 секунд;</w:t>
      </w:r>
    </w:p>
    <w:p w14:paraId="1060319A" w14:textId="77777777" w:rsidR="00322250" w:rsidRDefault="00322250" w:rsidP="006E2384">
      <w:pPr>
        <w:pStyle w:val="a0"/>
        <w:numPr>
          <w:ilvl w:val="0"/>
          <w:numId w:val="22"/>
        </w:numPr>
        <w:ind w:left="0" w:firstLine="851"/>
      </w:pPr>
      <w:r>
        <w:t>возможность одновременной работы не менее 50 пользователей;</w:t>
      </w:r>
    </w:p>
    <w:p w14:paraId="555B940C" w14:textId="16BC1372" w:rsidR="00322250" w:rsidRDefault="00322250" w:rsidP="006E2384">
      <w:pPr>
        <w:pStyle w:val="a0"/>
        <w:numPr>
          <w:ilvl w:val="0"/>
          <w:numId w:val="22"/>
        </w:numPr>
        <w:ind w:left="0" w:firstLine="851"/>
      </w:pPr>
      <w:r>
        <w:t xml:space="preserve">полнота выявления формализуемых нарушений оформления </w:t>
      </w:r>
      <w:r w:rsidR="005548D1">
        <w:t>–</w:t>
      </w:r>
      <w:r>
        <w:t xml:space="preserve"> не менее 90 % от числа нарушений, которые могут быть однозначно определены по выбранному профилю требований;</w:t>
      </w:r>
    </w:p>
    <w:p w14:paraId="3804CCDE" w14:textId="44E64705" w:rsidR="00322250" w:rsidRPr="00322250" w:rsidRDefault="00322250" w:rsidP="006E2384">
      <w:pPr>
        <w:pStyle w:val="a0"/>
        <w:numPr>
          <w:ilvl w:val="0"/>
          <w:numId w:val="22"/>
        </w:numPr>
        <w:ind w:left="0" w:firstLine="851"/>
      </w:pPr>
      <w:r>
        <w:t xml:space="preserve">отображение результатов проверки (список нарушений и визуальное выделение) </w:t>
      </w:r>
      <w:r w:rsidR="005548D1">
        <w:t>–</w:t>
      </w:r>
      <w:r>
        <w:t xml:space="preserve"> не более чем через 3 секунды после завершения анализа документа.</w:t>
      </w:r>
    </w:p>
    <w:p w14:paraId="4C4E2227" w14:textId="4C3FF62C" w:rsidR="004B6264" w:rsidRDefault="004B6264" w:rsidP="004B6264">
      <w:pPr>
        <w:pStyle w:val="3"/>
        <w:tabs>
          <w:tab w:val="clear" w:pos="1701"/>
          <w:tab w:val="left" w:pos="1560"/>
        </w:tabs>
        <w:ind w:left="0" w:firstLine="851"/>
      </w:pPr>
      <w:bookmarkStart w:id="35" w:name="_Toc241088267"/>
      <w:r w:rsidRPr="004B6264">
        <w:t>Требования к надёжности</w:t>
      </w:r>
      <w:bookmarkEnd w:id="35"/>
    </w:p>
    <w:p w14:paraId="0F558A1B" w14:textId="5DFE9CEF" w:rsidR="007D437E" w:rsidRDefault="007D437E" w:rsidP="007D437E">
      <w:r>
        <w:t>Система должна обеспечивать:</w:t>
      </w:r>
    </w:p>
    <w:p w14:paraId="15642A3E" w14:textId="77777777" w:rsidR="007D437E" w:rsidRDefault="007D437E" w:rsidP="006E2384">
      <w:pPr>
        <w:pStyle w:val="a0"/>
        <w:numPr>
          <w:ilvl w:val="0"/>
          <w:numId w:val="23"/>
        </w:numPr>
        <w:ind w:left="0" w:firstLine="709"/>
      </w:pPr>
      <w:r>
        <w:t>сохранность результатов проверки и истории проверок при сбоях;</w:t>
      </w:r>
    </w:p>
    <w:p w14:paraId="3EB5567A" w14:textId="77777777" w:rsidR="007D437E" w:rsidRDefault="007D437E" w:rsidP="006E2384">
      <w:pPr>
        <w:pStyle w:val="a0"/>
        <w:numPr>
          <w:ilvl w:val="0"/>
          <w:numId w:val="23"/>
        </w:numPr>
        <w:ind w:left="0" w:firstLine="709"/>
      </w:pPr>
      <w:r>
        <w:t>возможность восстановления работоспособности после сбоя без потери данных пользователей, давших согласие на хранение документов;</w:t>
      </w:r>
    </w:p>
    <w:p w14:paraId="4CD3D165" w14:textId="4DC36AE0" w:rsidR="00000660" w:rsidRPr="00000660" w:rsidRDefault="007D437E" w:rsidP="006E2384">
      <w:pPr>
        <w:pStyle w:val="a0"/>
        <w:numPr>
          <w:ilvl w:val="0"/>
          <w:numId w:val="23"/>
        </w:numPr>
        <w:ind w:left="0" w:firstLine="709"/>
      </w:pPr>
      <w:r>
        <w:t xml:space="preserve">корректную обработку ошибок при загрузке повреждённых или неподдерживаемых файлов (система должна выдавать понятное сообщение пользователю, а не </w:t>
      </w:r>
      <w:proofErr w:type="spellStart"/>
      <w:r>
        <w:t>аварийно</w:t>
      </w:r>
      <w:proofErr w:type="spellEnd"/>
      <w:r>
        <w:t xml:space="preserve"> завершать работу).</w:t>
      </w:r>
    </w:p>
    <w:p w14:paraId="63BBFC39" w14:textId="358AF293" w:rsidR="004B6264" w:rsidRDefault="004B6264" w:rsidP="004B6264">
      <w:pPr>
        <w:pStyle w:val="3"/>
        <w:tabs>
          <w:tab w:val="clear" w:pos="1701"/>
          <w:tab w:val="left" w:pos="1560"/>
        </w:tabs>
        <w:ind w:left="0" w:firstLine="851"/>
      </w:pPr>
      <w:bookmarkStart w:id="36" w:name="_Toc241088268"/>
      <w:r w:rsidRPr="004B6264">
        <w:t xml:space="preserve">Требования </w:t>
      </w:r>
      <w:r w:rsidR="000F04AD">
        <w:t>по</w:t>
      </w:r>
      <w:r w:rsidRPr="004B6264">
        <w:t xml:space="preserve"> безопасности</w:t>
      </w:r>
      <w:bookmarkEnd w:id="36"/>
    </w:p>
    <w:p w14:paraId="44D357E2" w14:textId="54504000" w:rsidR="00FC75C8" w:rsidRDefault="00FC75C8" w:rsidP="00FC75C8">
      <w:r>
        <w:t>Система должна обеспечивать:</w:t>
      </w:r>
    </w:p>
    <w:p w14:paraId="7ADF5748" w14:textId="77777777" w:rsidR="00FC75C8" w:rsidRDefault="00FC75C8" w:rsidP="006E2384">
      <w:pPr>
        <w:pStyle w:val="a0"/>
        <w:numPr>
          <w:ilvl w:val="0"/>
          <w:numId w:val="24"/>
        </w:numPr>
        <w:ind w:left="0" w:firstLine="851"/>
      </w:pPr>
      <w:r>
        <w:lastRenderedPageBreak/>
        <w:t>разграничение доступа пользователей к данным (каждый пользователь должен иметь доступ только к своим документам, результатам проверок и профилям требований);</w:t>
      </w:r>
    </w:p>
    <w:p w14:paraId="652471B8" w14:textId="77777777" w:rsidR="00FC75C8" w:rsidRDefault="00FC75C8" w:rsidP="006E2384">
      <w:pPr>
        <w:pStyle w:val="a0"/>
        <w:numPr>
          <w:ilvl w:val="0"/>
          <w:numId w:val="24"/>
        </w:numPr>
        <w:ind w:left="0" w:firstLine="851"/>
      </w:pPr>
      <w:r>
        <w:t>защиту персональных данных в соответствии с требованиями Федерального закона № 152-ФЗ «О персональных данных»;</w:t>
      </w:r>
    </w:p>
    <w:p w14:paraId="422B96C1" w14:textId="77777777" w:rsidR="00FC75C8" w:rsidRDefault="00FC75C8" w:rsidP="006E2384">
      <w:pPr>
        <w:pStyle w:val="a0"/>
        <w:numPr>
          <w:ilvl w:val="0"/>
          <w:numId w:val="24"/>
        </w:numPr>
        <w:ind w:left="0" w:firstLine="851"/>
      </w:pPr>
      <w:r>
        <w:t>хранение паролей пользователей только в защищённом (хешированном) виде;</w:t>
      </w:r>
    </w:p>
    <w:p w14:paraId="1D434E12" w14:textId="77777777" w:rsidR="00FC75C8" w:rsidRDefault="00FC75C8" w:rsidP="006E2384">
      <w:pPr>
        <w:pStyle w:val="a0"/>
        <w:numPr>
          <w:ilvl w:val="0"/>
          <w:numId w:val="24"/>
        </w:numPr>
        <w:ind w:left="0" w:firstLine="851"/>
      </w:pPr>
      <w:r>
        <w:t>защиту от несанкционированного доступа к загруженным документам и результатам проверки;</w:t>
      </w:r>
    </w:p>
    <w:p w14:paraId="3A16C7DB" w14:textId="77777777" w:rsidR="00FC75C8" w:rsidRDefault="00FC75C8" w:rsidP="006E2384">
      <w:pPr>
        <w:pStyle w:val="a0"/>
        <w:numPr>
          <w:ilvl w:val="0"/>
          <w:numId w:val="24"/>
        </w:numPr>
        <w:ind w:left="0" w:firstLine="851"/>
      </w:pPr>
      <w:r>
        <w:t>удаление исходных документов после завершения проверки, если пользователь не дал явного согласия на их хранение;</w:t>
      </w:r>
    </w:p>
    <w:p w14:paraId="23C492C0" w14:textId="16FDE2B2" w:rsidR="00A83A8F" w:rsidRPr="00A83A8F" w:rsidRDefault="00FC75C8" w:rsidP="006E2384">
      <w:pPr>
        <w:pStyle w:val="a0"/>
        <w:numPr>
          <w:ilvl w:val="0"/>
          <w:numId w:val="24"/>
        </w:numPr>
        <w:ind w:left="0" w:firstLine="851"/>
      </w:pPr>
      <w:r>
        <w:t>невозможность использования содержимого загруженных документов для целей, не связанных с выполнением проверки.</w:t>
      </w:r>
    </w:p>
    <w:p w14:paraId="1EB062A6" w14:textId="7894F529" w:rsidR="004B6264" w:rsidRDefault="004B6264" w:rsidP="004B6264">
      <w:pPr>
        <w:pStyle w:val="3"/>
        <w:tabs>
          <w:tab w:val="clear" w:pos="1701"/>
          <w:tab w:val="left" w:pos="1560"/>
        </w:tabs>
        <w:ind w:left="0" w:firstLine="851"/>
      </w:pPr>
      <w:bookmarkStart w:id="37" w:name="_Toc241088269"/>
      <w:r w:rsidRPr="004B6264">
        <w:t>Требования к патентной чистоте</w:t>
      </w:r>
      <w:bookmarkEnd w:id="37"/>
    </w:p>
    <w:p w14:paraId="058E2367" w14:textId="1258814C" w:rsidR="00DF76C0" w:rsidRPr="00DF76C0" w:rsidRDefault="00DF76C0" w:rsidP="00DF76C0">
      <w:r w:rsidRPr="00DF76C0">
        <w:t>При разработке информационной системы запрещено использование материалов, разработанных третьими лицами, а также проект не должен нарушать патенты и права на интеллектуальную собственность, согласно 72 главе Гражданского кодекса Российской Федерации.</w:t>
      </w:r>
    </w:p>
    <w:p w14:paraId="0301B6BD" w14:textId="515E3386" w:rsidR="004B6264" w:rsidRDefault="004B6264" w:rsidP="004B6264">
      <w:pPr>
        <w:pStyle w:val="3"/>
        <w:tabs>
          <w:tab w:val="clear" w:pos="1701"/>
          <w:tab w:val="left" w:pos="1560"/>
        </w:tabs>
        <w:ind w:left="0" w:firstLine="851"/>
      </w:pPr>
      <w:bookmarkStart w:id="38" w:name="_Toc241088270"/>
      <w:r w:rsidRPr="004B6264">
        <w:t>Требования к пользовательскому интерфейсу / эргономике</w:t>
      </w:r>
      <w:bookmarkEnd w:id="38"/>
    </w:p>
    <w:p w14:paraId="01BED24A" w14:textId="3F4F1D3A" w:rsidR="00426584" w:rsidRDefault="00426584" w:rsidP="00426584">
      <w:r>
        <w:t>Пользовательский интерфейс системы должен соответствовать следующим требованиям:</w:t>
      </w:r>
    </w:p>
    <w:p w14:paraId="109624D9" w14:textId="77777777" w:rsidR="00426584" w:rsidRDefault="00426584" w:rsidP="006E2384">
      <w:pPr>
        <w:pStyle w:val="a0"/>
        <w:numPr>
          <w:ilvl w:val="0"/>
          <w:numId w:val="25"/>
        </w:numPr>
        <w:ind w:left="0" w:firstLine="851"/>
      </w:pPr>
      <w:r>
        <w:t>интерфейс должен быть реализован в виде веб-приложения и работать в современных браузерах без установки дополнительного программного обеспечения;</w:t>
      </w:r>
    </w:p>
    <w:p w14:paraId="69D98C0E" w14:textId="77777777" w:rsidR="00426584" w:rsidRDefault="00426584" w:rsidP="006E2384">
      <w:pPr>
        <w:pStyle w:val="a0"/>
        <w:numPr>
          <w:ilvl w:val="0"/>
          <w:numId w:val="25"/>
        </w:numPr>
        <w:ind w:left="0" w:firstLine="851"/>
      </w:pPr>
      <w:r>
        <w:t>список обнаруженных нарушений должен содержать понятные формулировки с указанием типа нарушения, места в документе, фактического и требуемого значения;</w:t>
      </w:r>
    </w:p>
    <w:p w14:paraId="59DEE64D" w14:textId="77777777" w:rsidR="00426584" w:rsidRDefault="00426584" w:rsidP="006E2384">
      <w:pPr>
        <w:pStyle w:val="a0"/>
        <w:numPr>
          <w:ilvl w:val="0"/>
          <w:numId w:val="25"/>
        </w:numPr>
        <w:ind w:left="0" w:firstLine="851"/>
      </w:pPr>
      <w:r>
        <w:t>должна быть обеспечена возможность быстрого перехода из списка нарушений к соответствующему месту в документе;</w:t>
      </w:r>
    </w:p>
    <w:p w14:paraId="5736036B" w14:textId="77777777" w:rsidR="00426584" w:rsidRDefault="00426584" w:rsidP="006E2384">
      <w:pPr>
        <w:pStyle w:val="a0"/>
        <w:numPr>
          <w:ilvl w:val="0"/>
          <w:numId w:val="25"/>
        </w:numPr>
        <w:ind w:left="0" w:firstLine="851"/>
      </w:pPr>
      <w:r>
        <w:t>визуальное выделение нарушений в документе должно быть контрастным и однозначным;</w:t>
      </w:r>
    </w:p>
    <w:p w14:paraId="4E2E0BD8" w14:textId="77777777" w:rsidR="00426584" w:rsidRDefault="00426584" w:rsidP="006E2384">
      <w:pPr>
        <w:pStyle w:val="a0"/>
        <w:numPr>
          <w:ilvl w:val="0"/>
          <w:numId w:val="25"/>
        </w:numPr>
        <w:ind w:left="0" w:firstLine="851"/>
      </w:pPr>
      <w:r>
        <w:t>интерфейс должен отображать процент соответствия документа выбранному профилю требований;</w:t>
      </w:r>
    </w:p>
    <w:p w14:paraId="57892D7E" w14:textId="77777777" w:rsidR="00426584" w:rsidRDefault="00426584" w:rsidP="006E2384">
      <w:pPr>
        <w:pStyle w:val="a0"/>
        <w:numPr>
          <w:ilvl w:val="0"/>
          <w:numId w:val="25"/>
        </w:numPr>
        <w:ind w:left="0" w:firstLine="851"/>
      </w:pPr>
      <w:r>
        <w:t>система должна информировать пользователя о ходе выполнения проверки и о возможных ограничениях автоматической проверки (риск пропуска отдельных нарушений или ложных срабатываний);</w:t>
      </w:r>
    </w:p>
    <w:p w14:paraId="25EB8555" w14:textId="0110FD1F" w:rsidR="00E03A82" w:rsidRDefault="00426584" w:rsidP="006E2384">
      <w:pPr>
        <w:pStyle w:val="a0"/>
        <w:numPr>
          <w:ilvl w:val="0"/>
          <w:numId w:val="25"/>
        </w:numPr>
        <w:ind w:left="0" w:firstLine="851"/>
      </w:pPr>
      <w:r>
        <w:t>интерфейс должен быть понятен пользователям без специальной технической подготовки (студентам, преподавателям, сотрудникам методических подразделений).</w:t>
      </w:r>
    </w:p>
    <w:p w14:paraId="03CB506D" w14:textId="594F8E01" w:rsidR="00467C9E" w:rsidRDefault="00DE2E18" w:rsidP="00467C9E">
      <w:pPr>
        <w:ind w:firstLine="709"/>
      </w:pPr>
      <w:r w:rsidRPr="00DE2E18">
        <w:lastRenderedPageBreak/>
        <w:t>Прототипы основных экранных форм системы приведены ниже.</w:t>
      </w:r>
    </w:p>
    <w:p w14:paraId="5C07B3A6" w14:textId="082BC4CC" w:rsidR="00A21686" w:rsidRDefault="00A21686" w:rsidP="00467C9E">
      <w:pPr>
        <w:ind w:firstLine="709"/>
      </w:pPr>
      <w:r w:rsidRPr="00A21686">
        <w:t xml:space="preserve">Прототип экранной формы страницы входа в систему представлен на рисунке </w:t>
      </w:r>
      <w:r>
        <w:t>1</w:t>
      </w:r>
      <w:r w:rsidRPr="00A21686">
        <w:t>.</w:t>
      </w:r>
    </w:p>
    <w:p w14:paraId="53E7B085" w14:textId="54E62DD7" w:rsidR="00A21686" w:rsidRPr="00A21686" w:rsidRDefault="00A21686" w:rsidP="00A21686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  <w:r w:rsidRPr="00A21686">
        <w:rPr>
          <w:noProof/>
        </w:rPr>
        <w:drawing>
          <wp:inline distT="0" distB="0" distL="0" distR="0" wp14:anchorId="01667D75" wp14:editId="4E816400">
            <wp:extent cx="6480175" cy="4737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98D72" w14:textId="6BD79591" w:rsidR="00A21686" w:rsidRDefault="00A21686" w:rsidP="00A21686">
      <w:pPr>
        <w:ind w:firstLine="0"/>
        <w:jc w:val="center"/>
      </w:pPr>
      <w:r>
        <w:t xml:space="preserve">Рисунок 1 – </w:t>
      </w:r>
      <w:r w:rsidRPr="00A21686">
        <w:t>Прототип экранной формы страницы входа</w:t>
      </w:r>
    </w:p>
    <w:p w14:paraId="4891C639" w14:textId="1B6E5DF0" w:rsidR="00A21686" w:rsidRDefault="00A21686" w:rsidP="00A21686">
      <w:pPr>
        <w:ind w:firstLine="0"/>
      </w:pPr>
    </w:p>
    <w:p w14:paraId="1E7BA615" w14:textId="29DCD934" w:rsidR="00A21686" w:rsidRDefault="00A21686" w:rsidP="00A21686">
      <w:r>
        <w:t>На прототипе экранной формы страницы входа отображены следующие элементы:</w:t>
      </w:r>
    </w:p>
    <w:p w14:paraId="089F35DF" w14:textId="1A6BF1FB" w:rsidR="00A21686" w:rsidRDefault="00A21686" w:rsidP="005548D1">
      <w:pPr>
        <w:pStyle w:val="a0"/>
        <w:numPr>
          <w:ilvl w:val="0"/>
          <w:numId w:val="26"/>
        </w:numPr>
        <w:tabs>
          <w:tab w:val="clear" w:pos="1276"/>
          <w:tab w:val="left" w:pos="1134"/>
        </w:tabs>
        <w:ind w:left="0" w:firstLine="851"/>
      </w:pPr>
      <w:r>
        <w:t>1 – поле для ввода адреса электронной почты (логина);</w:t>
      </w:r>
    </w:p>
    <w:p w14:paraId="5EE24F00" w14:textId="10188AAB" w:rsidR="00A21686" w:rsidRDefault="00A21686" w:rsidP="005548D1">
      <w:pPr>
        <w:pStyle w:val="a0"/>
        <w:numPr>
          <w:ilvl w:val="0"/>
          <w:numId w:val="26"/>
        </w:numPr>
        <w:tabs>
          <w:tab w:val="clear" w:pos="1276"/>
          <w:tab w:val="left" w:pos="1134"/>
        </w:tabs>
        <w:ind w:left="0" w:firstLine="851"/>
      </w:pPr>
      <w:r>
        <w:t>2 – поле для ввода пароля;</w:t>
      </w:r>
    </w:p>
    <w:p w14:paraId="2AFDAC89" w14:textId="6B3BAD4C" w:rsidR="00A21686" w:rsidRDefault="00A21686" w:rsidP="005548D1">
      <w:pPr>
        <w:pStyle w:val="a0"/>
        <w:numPr>
          <w:ilvl w:val="0"/>
          <w:numId w:val="26"/>
        </w:numPr>
        <w:tabs>
          <w:tab w:val="clear" w:pos="1276"/>
          <w:tab w:val="left" w:pos="1134"/>
        </w:tabs>
        <w:ind w:left="0" w:firstLine="851"/>
      </w:pPr>
      <w:r>
        <w:t xml:space="preserve">кнопка «Войти» </w:t>
      </w:r>
      <w:r w:rsidR="005548D1">
        <w:t>–</w:t>
      </w:r>
      <w:r>
        <w:t xml:space="preserve"> должна выполнять авторизацию пользователя и открывать главную страницу системы;</w:t>
      </w:r>
    </w:p>
    <w:p w14:paraId="413D7BC8" w14:textId="7287EEDD" w:rsidR="00D8172D" w:rsidRDefault="00D8172D" w:rsidP="005548D1">
      <w:pPr>
        <w:pStyle w:val="a0"/>
        <w:numPr>
          <w:ilvl w:val="0"/>
          <w:numId w:val="26"/>
        </w:numPr>
        <w:tabs>
          <w:tab w:val="clear" w:pos="1276"/>
          <w:tab w:val="left" w:pos="1134"/>
        </w:tabs>
        <w:ind w:left="0" w:firstLine="851"/>
      </w:pPr>
      <w:r>
        <w:t xml:space="preserve">ссылка «Забыли пароль?» </w:t>
      </w:r>
      <w:r w:rsidR="005548D1">
        <w:t>–</w:t>
      </w:r>
      <w:r w:rsidR="005548D1">
        <w:t xml:space="preserve"> </w:t>
      </w:r>
      <w:r>
        <w:t>должна открывать форму сброса пароля;</w:t>
      </w:r>
    </w:p>
    <w:p w14:paraId="741682DF" w14:textId="6464F3DC" w:rsidR="00A21686" w:rsidRDefault="00A21686" w:rsidP="005548D1">
      <w:pPr>
        <w:pStyle w:val="a0"/>
        <w:numPr>
          <w:ilvl w:val="0"/>
          <w:numId w:val="26"/>
        </w:numPr>
        <w:tabs>
          <w:tab w:val="clear" w:pos="1276"/>
          <w:tab w:val="left" w:pos="1134"/>
        </w:tabs>
        <w:ind w:left="0" w:firstLine="851"/>
      </w:pPr>
      <w:r>
        <w:t>ссылка «</w:t>
      </w:r>
      <w:r w:rsidR="00BA3118">
        <w:t>Нет аккаунта? Зарегистрируйтесь</w:t>
      </w:r>
      <w:r>
        <w:t xml:space="preserve">» </w:t>
      </w:r>
      <w:r w:rsidR="005548D1">
        <w:t>–</w:t>
      </w:r>
      <w:r>
        <w:t xml:space="preserve"> должна открывать форму регистрации нового пользователя.</w:t>
      </w:r>
    </w:p>
    <w:p w14:paraId="71EDF7A7" w14:textId="22A4E370" w:rsidR="00432B98" w:rsidRDefault="00056936" w:rsidP="00056936">
      <w:r w:rsidRPr="00056936">
        <w:t xml:space="preserve">Прототип экранной формы главной страницы системы представлен на рисунке </w:t>
      </w:r>
      <w:r>
        <w:t>2</w:t>
      </w:r>
      <w:r w:rsidRPr="00056936">
        <w:t>.</w:t>
      </w:r>
    </w:p>
    <w:p w14:paraId="7E3B513C" w14:textId="6426CF3F" w:rsidR="00511B89" w:rsidRPr="00511B89" w:rsidRDefault="00511B89" w:rsidP="00511B89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  <w:r w:rsidRPr="00511B89">
        <w:rPr>
          <w:noProof/>
        </w:rPr>
        <w:lastRenderedPageBreak/>
        <w:drawing>
          <wp:inline distT="0" distB="0" distL="0" distR="0" wp14:anchorId="0892AE74" wp14:editId="73D8EDC7">
            <wp:extent cx="6480175" cy="4737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5FF87" w14:textId="7322861F" w:rsidR="00056936" w:rsidRDefault="00511B89" w:rsidP="00511B89">
      <w:pPr>
        <w:ind w:firstLine="0"/>
        <w:jc w:val="center"/>
      </w:pPr>
      <w:r>
        <w:t>Рисунок 2 – Главная страница</w:t>
      </w:r>
    </w:p>
    <w:p w14:paraId="0E8046E1" w14:textId="77777777" w:rsidR="00F4274B" w:rsidRDefault="00F4274B" w:rsidP="00511B89">
      <w:pPr>
        <w:ind w:firstLine="0"/>
        <w:jc w:val="center"/>
      </w:pPr>
    </w:p>
    <w:p w14:paraId="43A3A87B" w14:textId="6A2BE3B4" w:rsidR="00F4274B" w:rsidRDefault="00F4274B" w:rsidP="00F4274B">
      <w:r>
        <w:t>На прототипе экранной формы главной страницы отображены следующие элементы:</w:t>
      </w:r>
    </w:p>
    <w:p w14:paraId="78835145" w14:textId="6C9CBBE9" w:rsidR="00F4274B" w:rsidRDefault="00F4274B" w:rsidP="005548D1">
      <w:pPr>
        <w:pStyle w:val="a0"/>
        <w:numPr>
          <w:ilvl w:val="0"/>
          <w:numId w:val="27"/>
        </w:numPr>
        <w:tabs>
          <w:tab w:val="clear" w:pos="1276"/>
          <w:tab w:val="left" w:pos="1134"/>
        </w:tabs>
        <w:ind w:left="0" w:firstLine="851"/>
      </w:pPr>
      <w:r>
        <w:t>область для загрузки документа (кнопка «Выбрать файл</w:t>
      </w:r>
      <w:r w:rsidR="008E1A04">
        <w:t xml:space="preserve"> </w:t>
      </w:r>
      <w:r w:rsidR="008E1A04">
        <w:rPr>
          <w:lang w:val="en-US"/>
        </w:rPr>
        <w:t>DOCX</w:t>
      </w:r>
      <w:r>
        <w:t xml:space="preserve">» или зона </w:t>
      </w:r>
      <w:proofErr w:type="spellStart"/>
      <w:r>
        <w:t>drag-and-drop</w:t>
      </w:r>
      <w:proofErr w:type="spellEnd"/>
      <w:r>
        <w:t>);</w:t>
      </w:r>
    </w:p>
    <w:p w14:paraId="60D1B50E" w14:textId="6FCF3EE3" w:rsidR="00F4274B" w:rsidRDefault="00F4274B" w:rsidP="005548D1">
      <w:pPr>
        <w:pStyle w:val="a0"/>
        <w:numPr>
          <w:ilvl w:val="0"/>
          <w:numId w:val="27"/>
        </w:numPr>
        <w:tabs>
          <w:tab w:val="clear" w:pos="1276"/>
          <w:tab w:val="left" w:pos="1134"/>
        </w:tabs>
        <w:ind w:left="0" w:firstLine="851"/>
      </w:pPr>
      <w:r>
        <w:t xml:space="preserve">выпадающий список «Профиль требований» </w:t>
      </w:r>
      <w:r w:rsidR="005548D1">
        <w:t>–</w:t>
      </w:r>
      <w:r>
        <w:t xml:space="preserve"> должен позволять выбрать ранее созданный профиль;</w:t>
      </w:r>
    </w:p>
    <w:p w14:paraId="681BD6FD" w14:textId="0233D52A" w:rsidR="00F4274B" w:rsidRDefault="00F4274B" w:rsidP="005548D1">
      <w:pPr>
        <w:pStyle w:val="a0"/>
        <w:numPr>
          <w:ilvl w:val="0"/>
          <w:numId w:val="27"/>
        </w:numPr>
        <w:tabs>
          <w:tab w:val="clear" w:pos="1276"/>
          <w:tab w:val="left" w:pos="1134"/>
        </w:tabs>
        <w:ind w:left="0" w:firstLine="851"/>
      </w:pPr>
      <w:r>
        <w:t xml:space="preserve">кнопка «Создать профиль» </w:t>
      </w:r>
      <w:r w:rsidR="005548D1">
        <w:t>–</w:t>
      </w:r>
      <w:r>
        <w:t xml:space="preserve"> должна открывать форму создания профиля требований;</w:t>
      </w:r>
    </w:p>
    <w:p w14:paraId="0F13A040" w14:textId="2E20B0AD" w:rsidR="00F4274B" w:rsidRDefault="00F4274B" w:rsidP="005548D1">
      <w:pPr>
        <w:pStyle w:val="a0"/>
        <w:numPr>
          <w:ilvl w:val="0"/>
          <w:numId w:val="27"/>
        </w:numPr>
        <w:tabs>
          <w:tab w:val="clear" w:pos="1276"/>
          <w:tab w:val="left" w:pos="1134"/>
        </w:tabs>
        <w:ind w:left="0" w:firstLine="851"/>
      </w:pPr>
      <w:r>
        <w:t xml:space="preserve">кнопка «Запустить проверку» </w:t>
      </w:r>
      <w:r w:rsidR="005548D1">
        <w:t>–</w:t>
      </w:r>
      <w:r>
        <w:t xml:space="preserve"> должна запускать автоматическую проверку загруженного документа по выбранному профилю;</w:t>
      </w:r>
    </w:p>
    <w:p w14:paraId="7FD3191B" w14:textId="4941DD75" w:rsidR="00F4274B" w:rsidRDefault="00F4274B" w:rsidP="005548D1">
      <w:pPr>
        <w:pStyle w:val="a0"/>
        <w:numPr>
          <w:ilvl w:val="0"/>
          <w:numId w:val="27"/>
        </w:numPr>
        <w:tabs>
          <w:tab w:val="clear" w:pos="1276"/>
          <w:tab w:val="left" w:pos="1134"/>
        </w:tabs>
        <w:ind w:left="0" w:firstLine="851"/>
      </w:pPr>
      <w:r>
        <w:t>информация о текущем пользователе</w:t>
      </w:r>
      <w:r w:rsidR="006074CE">
        <w:t>, при нажатии выпадает список с двумя действиями – выйти из аккаунта и удалить аккаунт</w:t>
      </w:r>
      <w:r>
        <w:t>.</w:t>
      </w:r>
    </w:p>
    <w:p w14:paraId="490A186E" w14:textId="72C782DB" w:rsidR="00AE6698" w:rsidRDefault="00AE6698" w:rsidP="00AE6698">
      <w:r>
        <w:t>Прототип экранной формы создания и редактирования профиля требований представлен на рисунке 3.</w:t>
      </w:r>
    </w:p>
    <w:p w14:paraId="6AF3ED7D" w14:textId="5193C4C2" w:rsidR="00AE6698" w:rsidRDefault="00AE6698" w:rsidP="00AE6698">
      <w:pPr>
        <w:ind w:firstLine="0"/>
      </w:pPr>
      <w:r w:rsidRPr="00AE6698">
        <w:rPr>
          <w:noProof/>
        </w:rPr>
        <w:lastRenderedPageBreak/>
        <w:drawing>
          <wp:inline distT="0" distB="0" distL="0" distR="0" wp14:anchorId="4F9291B1" wp14:editId="6C026728">
            <wp:extent cx="6480175" cy="4737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7FD78" w14:textId="2CF03A8B" w:rsidR="00AE6698" w:rsidRDefault="00AE6698" w:rsidP="00AE6698">
      <w:pPr>
        <w:ind w:firstLine="0"/>
        <w:jc w:val="center"/>
      </w:pPr>
      <w:r>
        <w:t>Рисунок 3 – Прототип экранной формы создания профиля требований</w:t>
      </w:r>
    </w:p>
    <w:p w14:paraId="1702A7D6" w14:textId="77777777" w:rsidR="00AE6698" w:rsidRDefault="00AE6698" w:rsidP="00AE6698">
      <w:pPr>
        <w:ind w:firstLine="0"/>
        <w:jc w:val="center"/>
      </w:pPr>
    </w:p>
    <w:p w14:paraId="7D248FAA" w14:textId="1A83A9A1" w:rsidR="00AE6698" w:rsidRDefault="00AE6698" w:rsidP="00AE6698">
      <w:r>
        <w:t>На прототипе экранной формы создания профиля требований отображены следующие элементы:</w:t>
      </w:r>
    </w:p>
    <w:p w14:paraId="7EA85C66" w14:textId="77777777" w:rsidR="00AE6698" w:rsidRDefault="00AE6698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>поле «Название профиля»;</w:t>
      </w:r>
    </w:p>
    <w:p w14:paraId="1BEDB329" w14:textId="77777777" w:rsidR="00AE6698" w:rsidRDefault="00AE6698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>поле «Описание профиля»;</w:t>
      </w:r>
    </w:p>
    <w:p w14:paraId="08FEFA59" w14:textId="1524FCB4" w:rsidR="00AE6698" w:rsidRDefault="00C267EB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>настройки</w:t>
      </w:r>
      <w:r w:rsidR="00AE6698">
        <w:t xml:space="preserve"> оформления (шрифт, размер шрифта, межстрочный интервал, отступы, выравнивание, параметры заголовков и др.) с возможностью задания требуемых значений;</w:t>
      </w:r>
    </w:p>
    <w:p w14:paraId="26C0FA1B" w14:textId="6388EC1E" w:rsidR="00AE6698" w:rsidRDefault="00AE6698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 xml:space="preserve">кнопка «Сохранить профиль» </w:t>
      </w:r>
      <w:r w:rsidR="005548D1">
        <w:t>–</w:t>
      </w:r>
      <w:r>
        <w:t xml:space="preserve"> должна сохранять профиль и возвращать пользователя на главную страницу;</w:t>
      </w:r>
    </w:p>
    <w:p w14:paraId="7ED9A3FF" w14:textId="6A2C22B2" w:rsidR="00406786" w:rsidRDefault="00AE6698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>кнопка «Отмена»</w:t>
      </w:r>
      <w:r w:rsidR="00465CDE">
        <w:t xml:space="preserve"> должна отменить создание профиля и вернуть пользователя на главную страницу</w:t>
      </w:r>
      <w:r>
        <w:t>.</w:t>
      </w:r>
    </w:p>
    <w:p w14:paraId="3A3C03DF" w14:textId="4D44DF26" w:rsidR="00AA1280" w:rsidRDefault="00AA1280" w:rsidP="00AA1280">
      <w:r w:rsidRPr="00AA1280">
        <w:t xml:space="preserve">Прототип экранной формы результатов проверки представлен на рисунке </w:t>
      </w:r>
      <w:r>
        <w:t>4</w:t>
      </w:r>
      <w:r w:rsidRPr="00AA1280">
        <w:t>.</w:t>
      </w:r>
    </w:p>
    <w:p w14:paraId="663193E3" w14:textId="4B427DFC" w:rsidR="00AA1280" w:rsidRPr="00AA1280" w:rsidRDefault="00AA1280" w:rsidP="00AA1280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  <w:r w:rsidRPr="00AA1280">
        <w:rPr>
          <w:noProof/>
        </w:rPr>
        <w:lastRenderedPageBreak/>
        <w:drawing>
          <wp:inline distT="0" distB="0" distL="0" distR="0" wp14:anchorId="2E2704BE" wp14:editId="7B3F4B15">
            <wp:extent cx="6480175" cy="45694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5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23549" w14:textId="316708E8" w:rsidR="00AA1280" w:rsidRDefault="00AA1280" w:rsidP="00AA1280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AA1280">
        <w:rPr>
          <w:rFonts w:eastAsia="Times New Roman" w:cs="Times New Roman"/>
          <w:szCs w:val="24"/>
        </w:rPr>
        <w:t xml:space="preserve">Рисунок </w:t>
      </w:r>
      <w:r>
        <w:rPr>
          <w:rFonts w:eastAsia="Times New Roman" w:cs="Times New Roman"/>
          <w:szCs w:val="24"/>
        </w:rPr>
        <w:t>4</w:t>
      </w:r>
      <w:r w:rsidRPr="00AA1280">
        <w:rPr>
          <w:rFonts w:eastAsia="Times New Roman" w:cs="Times New Roman"/>
          <w:szCs w:val="24"/>
        </w:rPr>
        <w:t xml:space="preserve"> – Прототип экранной формы результатов проверки</w:t>
      </w:r>
    </w:p>
    <w:p w14:paraId="58CD66F3" w14:textId="77777777" w:rsidR="00402F95" w:rsidRPr="00AA1280" w:rsidRDefault="00402F95" w:rsidP="00AA1280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p w14:paraId="7132D40C" w14:textId="53BB6137" w:rsidR="00402F95" w:rsidRDefault="00402F95" w:rsidP="00402F95">
      <w:r>
        <w:t>На прототипе экранной формы результатов проверки отображены следующие элементы:</w:t>
      </w:r>
    </w:p>
    <w:p w14:paraId="34C6DB07" w14:textId="77777777" w:rsidR="00402F95" w:rsidRDefault="00402F95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>список обнаруженных нарушений с указанием типа нарушения, места в документе, фактического и требуемого значения, а также степени важности (ошибка / предупреждение / рекомендация);</w:t>
      </w:r>
    </w:p>
    <w:p w14:paraId="4BCD7C33" w14:textId="77777777" w:rsidR="00402F95" w:rsidRDefault="00402F95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>область просмотра документа с визуальным выделением мест нарушений;</w:t>
      </w:r>
    </w:p>
    <w:p w14:paraId="25229682" w14:textId="77777777" w:rsidR="00402F95" w:rsidRDefault="00402F95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>возможность перехода из записи списка нарушений к соответствующему месту в документе;</w:t>
      </w:r>
    </w:p>
    <w:p w14:paraId="3AF4B4DF" w14:textId="77777777" w:rsidR="00402F95" w:rsidRDefault="00402F95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>кнопка «Скачать документ с пометками»;</w:t>
      </w:r>
    </w:p>
    <w:p w14:paraId="58CB98F7" w14:textId="77777777" w:rsidR="00402F95" w:rsidRDefault="00402F95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>кнопка «Скачать отчёт»;</w:t>
      </w:r>
    </w:p>
    <w:p w14:paraId="01145B1A" w14:textId="260F3F74" w:rsidR="00AA1280" w:rsidRDefault="00402F95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>кнопка «</w:t>
      </w:r>
      <w:r w:rsidR="004D2C24">
        <w:t>Назад</w:t>
      </w:r>
      <w:r>
        <w:t>»</w:t>
      </w:r>
      <w:r w:rsidR="004D2C24">
        <w:t xml:space="preserve"> должна вернуть на главную страницу</w:t>
      </w:r>
      <w:r>
        <w:t>.</w:t>
      </w:r>
    </w:p>
    <w:p w14:paraId="32020967" w14:textId="719F433B" w:rsidR="00EB71E1" w:rsidRDefault="00EB71E1" w:rsidP="00EB71E1">
      <w:r w:rsidRPr="00EB71E1">
        <w:t xml:space="preserve">Прототип экранной формы истории проверок представлен на рисунке </w:t>
      </w:r>
      <w:r>
        <w:t>5</w:t>
      </w:r>
      <w:r w:rsidRPr="00EB71E1">
        <w:t>.</w:t>
      </w:r>
    </w:p>
    <w:p w14:paraId="05E3195C" w14:textId="120F3C53" w:rsidR="005B6DD9" w:rsidRPr="00B07C3E" w:rsidRDefault="00B07C3E" w:rsidP="00B07C3E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  <w:r w:rsidRPr="00B07C3E">
        <w:rPr>
          <w:noProof/>
        </w:rPr>
        <w:lastRenderedPageBreak/>
        <w:drawing>
          <wp:inline distT="0" distB="0" distL="0" distR="0" wp14:anchorId="1C4DBA43" wp14:editId="2EF05E66">
            <wp:extent cx="6480175" cy="45694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5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84115" w14:textId="6AE86CB5" w:rsidR="005B6DD9" w:rsidRPr="005B6DD9" w:rsidRDefault="005B6DD9" w:rsidP="005B6DD9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5B6DD9">
        <w:rPr>
          <w:rFonts w:eastAsia="Times New Roman" w:cs="Times New Roman"/>
          <w:szCs w:val="24"/>
        </w:rPr>
        <w:t xml:space="preserve">Рисунок </w:t>
      </w:r>
      <w:r>
        <w:rPr>
          <w:rFonts w:eastAsia="Times New Roman" w:cs="Times New Roman"/>
          <w:szCs w:val="24"/>
        </w:rPr>
        <w:t>5</w:t>
      </w:r>
      <w:r w:rsidRPr="005B6DD9">
        <w:rPr>
          <w:rFonts w:eastAsia="Times New Roman" w:cs="Times New Roman"/>
          <w:szCs w:val="24"/>
        </w:rPr>
        <w:t xml:space="preserve"> – Прототип экранной формы истории проверок</w:t>
      </w:r>
    </w:p>
    <w:p w14:paraId="7333D6EB" w14:textId="6D8A026F" w:rsidR="005B6DD9" w:rsidRDefault="005B6DD9" w:rsidP="005B6DD9">
      <w:pPr>
        <w:ind w:firstLine="0"/>
      </w:pPr>
    </w:p>
    <w:p w14:paraId="080C0E06" w14:textId="051D3D62" w:rsidR="00B07C3E" w:rsidRDefault="00B07C3E" w:rsidP="00B07C3E">
      <w:r>
        <w:t>На прототипе экранной формы истории проверок отображены следующие элементы:</w:t>
      </w:r>
    </w:p>
    <w:p w14:paraId="5182B14E" w14:textId="5C2C0E40" w:rsidR="00B07C3E" w:rsidRDefault="00B07C3E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142" w:firstLine="709"/>
      </w:pPr>
      <w:r>
        <w:t xml:space="preserve">список </w:t>
      </w:r>
      <w:r w:rsidR="00D47385">
        <w:t>последних 10 пр</w:t>
      </w:r>
      <w:r>
        <w:t>оверок с указанием даты, названия документа, использованного профиля и количества нарушений;</w:t>
      </w:r>
    </w:p>
    <w:p w14:paraId="1DD8CEDC" w14:textId="6B39BEA8" w:rsidR="00B07C3E" w:rsidRDefault="00B07C3E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142" w:firstLine="709"/>
      </w:pPr>
      <w:r>
        <w:t>возможность открыть результаты выбранной проверки</w:t>
      </w:r>
      <w:r w:rsidR="00543C15">
        <w:t xml:space="preserve"> при двойном нажатии на запись о проверке</w:t>
      </w:r>
      <w:r>
        <w:t>;</w:t>
      </w:r>
    </w:p>
    <w:p w14:paraId="628C44B3" w14:textId="200A3C64" w:rsidR="00B07C3E" w:rsidRPr="00E03A82" w:rsidRDefault="00B07C3E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142" w:firstLine="709"/>
      </w:pPr>
      <w:r>
        <w:t>кнопка «</w:t>
      </w:r>
      <w:r w:rsidR="00543C15">
        <w:t>Назад</w:t>
      </w:r>
      <w:r>
        <w:t>»</w:t>
      </w:r>
      <w:r w:rsidR="00543C15">
        <w:t xml:space="preserve"> должна открыть главную страницу</w:t>
      </w:r>
      <w:r>
        <w:t>.</w:t>
      </w:r>
    </w:p>
    <w:p w14:paraId="7539AD49" w14:textId="2565E41F" w:rsidR="00AB6C4C" w:rsidRDefault="006055C5" w:rsidP="005548D1">
      <w:pPr>
        <w:tabs>
          <w:tab w:val="left" w:pos="1134"/>
        </w:tabs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B2062F0" w14:textId="183178E8" w:rsidR="00127A5A" w:rsidRDefault="00127A5A" w:rsidP="005C0ED3">
      <w:pPr>
        <w:pStyle w:val="1"/>
        <w:ind w:left="0" w:firstLine="851"/>
      </w:pPr>
      <w:bookmarkStart w:id="39" w:name="_Toc241088271"/>
      <w:r>
        <w:lastRenderedPageBreak/>
        <w:t>Состав и содержание работ</w:t>
      </w:r>
      <w:bookmarkEnd w:id="39"/>
    </w:p>
    <w:p w14:paraId="3CF827E2" w14:textId="69311444" w:rsidR="00744E94" w:rsidRDefault="00744E94" w:rsidP="00744E94">
      <w:r>
        <w:t xml:space="preserve">Работа над </w:t>
      </w:r>
      <w:r w:rsidR="00FD4A49">
        <w:t>системой</w:t>
      </w:r>
      <w:r>
        <w:t xml:space="preserve"> состоит из следующих этапов</w:t>
      </w:r>
      <w:r w:rsidR="00FD4A49">
        <w:t>:</w:t>
      </w:r>
    </w:p>
    <w:p w14:paraId="624A520B" w14:textId="05EF05B5" w:rsidR="00744E94" w:rsidRDefault="00744E94" w:rsidP="006E2384">
      <w:pPr>
        <w:pStyle w:val="a0"/>
        <w:numPr>
          <w:ilvl w:val="0"/>
          <w:numId w:val="9"/>
        </w:numPr>
        <w:tabs>
          <w:tab w:val="clear" w:pos="1276"/>
          <w:tab w:val="left" w:pos="1134"/>
        </w:tabs>
        <w:ind w:left="0" w:firstLine="851"/>
      </w:pPr>
      <w:r>
        <w:t xml:space="preserve">разработка </w:t>
      </w:r>
      <w:r w:rsidR="00E1665B">
        <w:t>ТЗ</w:t>
      </w:r>
      <w:r>
        <w:t>;</w:t>
      </w:r>
    </w:p>
    <w:p w14:paraId="78A1B5B4" w14:textId="3CCDD683" w:rsidR="00744E94" w:rsidRDefault="00744E94" w:rsidP="006E2384">
      <w:pPr>
        <w:pStyle w:val="a0"/>
        <w:numPr>
          <w:ilvl w:val="0"/>
          <w:numId w:val="9"/>
        </w:numPr>
        <w:tabs>
          <w:tab w:val="clear" w:pos="1276"/>
          <w:tab w:val="left" w:pos="1134"/>
        </w:tabs>
        <w:ind w:left="0" w:firstLine="851"/>
      </w:pPr>
      <w:r>
        <w:t>рабочее проектирование;</w:t>
      </w:r>
    </w:p>
    <w:p w14:paraId="26AA1AA0" w14:textId="23F58318" w:rsidR="00744E94" w:rsidRDefault="00744E94" w:rsidP="006E2384">
      <w:pPr>
        <w:pStyle w:val="a0"/>
        <w:numPr>
          <w:ilvl w:val="0"/>
          <w:numId w:val="9"/>
        </w:numPr>
        <w:tabs>
          <w:tab w:val="clear" w:pos="1276"/>
          <w:tab w:val="left" w:pos="1134"/>
        </w:tabs>
        <w:ind w:left="0" w:firstLine="851"/>
      </w:pPr>
      <w:r>
        <w:t>реализация;</w:t>
      </w:r>
    </w:p>
    <w:p w14:paraId="73F5F777" w14:textId="1B3AA7DB" w:rsidR="00744E94" w:rsidRDefault="00744E94" w:rsidP="006E2384">
      <w:pPr>
        <w:pStyle w:val="a0"/>
        <w:numPr>
          <w:ilvl w:val="0"/>
          <w:numId w:val="9"/>
        </w:numPr>
        <w:tabs>
          <w:tab w:val="clear" w:pos="1276"/>
          <w:tab w:val="left" w:pos="1134"/>
        </w:tabs>
        <w:ind w:left="0" w:firstLine="851"/>
      </w:pPr>
      <w:r>
        <w:t>внедрение</w:t>
      </w:r>
      <w:r w:rsidR="00622546">
        <w:t>.</w:t>
      </w:r>
    </w:p>
    <w:p w14:paraId="4C63619E" w14:textId="570AB2D8" w:rsidR="00744E94" w:rsidRDefault="00744E94" w:rsidP="00744E94">
      <w:r>
        <w:t>В рамках разработки данного продукта в соответствии с настоящим документом необходимо выполнить перечень работ, представленный в таблице 1.</w:t>
      </w:r>
    </w:p>
    <w:p w14:paraId="507BE455" w14:textId="49F6FE37" w:rsidR="008E496E" w:rsidRDefault="008E496E" w:rsidP="004B575D">
      <w:pPr>
        <w:ind w:firstLine="0"/>
      </w:pPr>
      <w:r>
        <w:t>Таблица 1</w:t>
      </w:r>
      <w:r w:rsidR="00B11F96">
        <w:t xml:space="preserve"> – </w:t>
      </w:r>
      <w:r w:rsidR="00E27E9D">
        <w:t>П</w:t>
      </w:r>
      <w:r w:rsidR="00B11F96">
        <w:t>еречень необходимых работ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66"/>
        <w:gridCol w:w="2282"/>
        <w:gridCol w:w="1732"/>
        <w:gridCol w:w="3136"/>
        <w:gridCol w:w="2279"/>
      </w:tblGrid>
      <w:tr w:rsidR="00744E94" w14:paraId="7A26E5CD" w14:textId="77777777" w:rsidTr="003C04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6" w:type="dxa"/>
          </w:tcPr>
          <w:p w14:paraId="12F65E86" w14:textId="5C8C2357" w:rsidR="00744E94" w:rsidRDefault="008E496E" w:rsidP="00744E94">
            <w:pPr>
              <w:ind w:firstLine="0"/>
            </w:pPr>
            <w:r>
              <w:t xml:space="preserve">№ этапа </w:t>
            </w:r>
          </w:p>
        </w:tc>
        <w:tc>
          <w:tcPr>
            <w:tcW w:w="2263" w:type="dxa"/>
          </w:tcPr>
          <w:p w14:paraId="1094F1E8" w14:textId="673D25EE" w:rsidR="00744E94" w:rsidRDefault="008E496E" w:rsidP="00744E94">
            <w:pPr>
              <w:ind w:firstLine="0"/>
            </w:pPr>
            <w:r>
              <w:t xml:space="preserve">Наименование этапа </w:t>
            </w:r>
          </w:p>
        </w:tc>
        <w:tc>
          <w:tcPr>
            <w:tcW w:w="1727" w:type="dxa"/>
          </w:tcPr>
          <w:p w14:paraId="3D10FFBD" w14:textId="2FE4F5C5" w:rsidR="00744E94" w:rsidRDefault="008E496E" w:rsidP="00744E94">
            <w:pPr>
              <w:ind w:firstLine="0"/>
            </w:pPr>
            <w:r>
              <w:t>Длительность</w:t>
            </w:r>
          </w:p>
        </w:tc>
        <w:tc>
          <w:tcPr>
            <w:tcW w:w="3187" w:type="dxa"/>
          </w:tcPr>
          <w:p w14:paraId="502FC0D0" w14:textId="4AA7B8D3" w:rsidR="00744E94" w:rsidRDefault="008E496E" w:rsidP="00744E94">
            <w:pPr>
              <w:ind w:firstLine="0"/>
            </w:pPr>
            <w:r>
              <w:t>Состав работ</w:t>
            </w:r>
          </w:p>
        </w:tc>
        <w:tc>
          <w:tcPr>
            <w:tcW w:w="2252" w:type="dxa"/>
          </w:tcPr>
          <w:p w14:paraId="5304CC85" w14:textId="6CBB28CB" w:rsidR="00744E94" w:rsidRDefault="008E496E" w:rsidP="00744E94">
            <w:pPr>
              <w:ind w:firstLine="0"/>
            </w:pPr>
            <w:r>
              <w:t>Результат</w:t>
            </w:r>
          </w:p>
        </w:tc>
      </w:tr>
      <w:tr w:rsidR="003C04EB" w:rsidRPr="003C04EB" w14:paraId="05DF7FE3" w14:textId="77777777" w:rsidTr="003C04EB">
        <w:tc>
          <w:tcPr>
            <w:tcW w:w="0" w:type="auto"/>
            <w:hideMark/>
          </w:tcPr>
          <w:p w14:paraId="41113956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CD17E12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Разработка технического задания</w:t>
            </w:r>
          </w:p>
        </w:tc>
        <w:tc>
          <w:tcPr>
            <w:tcW w:w="0" w:type="auto"/>
            <w:hideMark/>
          </w:tcPr>
          <w:p w14:paraId="1BDE4C9C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Сентябрь–октябрь</w:t>
            </w:r>
          </w:p>
        </w:tc>
        <w:tc>
          <w:tcPr>
            <w:tcW w:w="0" w:type="auto"/>
            <w:hideMark/>
          </w:tcPr>
          <w:p w14:paraId="3A2DCEDE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Разработка и согласование ТЗ</w:t>
            </w:r>
          </w:p>
        </w:tc>
        <w:tc>
          <w:tcPr>
            <w:tcW w:w="0" w:type="auto"/>
            <w:hideMark/>
          </w:tcPr>
          <w:p w14:paraId="0A65FE75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Утверждённое ТЗ</w:t>
            </w:r>
          </w:p>
        </w:tc>
      </w:tr>
      <w:tr w:rsidR="003C04EB" w:rsidRPr="003C04EB" w14:paraId="6D64A56E" w14:textId="77777777" w:rsidTr="003C04EB">
        <w:tc>
          <w:tcPr>
            <w:tcW w:w="0" w:type="auto"/>
            <w:hideMark/>
          </w:tcPr>
          <w:p w14:paraId="6A39CF79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6D95502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Проектирование</w:t>
            </w:r>
          </w:p>
        </w:tc>
        <w:tc>
          <w:tcPr>
            <w:tcW w:w="0" w:type="auto"/>
            <w:hideMark/>
          </w:tcPr>
          <w:p w14:paraId="1A9F17D4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Ноябрь–декабрь</w:t>
            </w:r>
          </w:p>
        </w:tc>
        <w:tc>
          <w:tcPr>
            <w:tcW w:w="0" w:type="auto"/>
            <w:hideMark/>
          </w:tcPr>
          <w:p w14:paraId="6461DB48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Проектирование структуры системы, базы данных, прототипов интерфейса</w:t>
            </w:r>
          </w:p>
        </w:tc>
        <w:tc>
          <w:tcPr>
            <w:tcW w:w="0" w:type="auto"/>
            <w:hideMark/>
          </w:tcPr>
          <w:p w14:paraId="19264D00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Описание структуры системы, прототипы</w:t>
            </w:r>
          </w:p>
        </w:tc>
      </w:tr>
      <w:tr w:rsidR="003C04EB" w:rsidRPr="003C04EB" w14:paraId="488E71A4" w14:textId="77777777" w:rsidTr="003C04EB">
        <w:tc>
          <w:tcPr>
            <w:tcW w:w="0" w:type="auto"/>
            <w:hideMark/>
          </w:tcPr>
          <w:p w14:paraId="492B6226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06128F1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Программная реализация</w:t>
            </w:r>
          </w:p>
        </w:tc>
        <w:tc>
          <w:tcPr>
            <w:tcW w:w="0" w:type="auto"/>
            <w:hideMark/>
          </w:tcPr>
          <w:p w14:paraId="4A6C76EC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Январь–март</w:t>
            </w:r>
          </w:p>
        </w:tc>
        <w:tc>
          <w:tcPr>
            <w:tcW w:w="0" w:type="auto"/>
            <w:hideMark/>
          </w:tcPr>
          <w:p w14:paraId="3E1B1F9D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Написание кода, реализация функций, создание БД</w:t>
            </w:r>
          </w:p>
        </w:tc>
        <w:tc>
          <w:tcPr>
            <w:tcW w:w="0" w:type="auto"/>
            <w:hideMark/>
          </w:tcPr>
          <w:p w14:paraId="3198A8BF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Рабочая версия системы</w:t>
            </w:r>
          </w:p>
        </w:tc>
      </w:tr>
      <w:tr w:rsidR="003C04EB" w:rsidRPr="003C04EB" w14:paraId="6502A6C8" w14:textId="77777777" w:rsidTr="003C04EB">
        <w:tc>
          <w:tcPr>
            <w:tcW w:w="0" w:type="auto"/>
            <w:hideMark/>
          </w:tcPr>
          <w:p w14:paraId="1BAA7AA5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62FCC27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Тестирование и отладка</w:t>
            </w:r>
          </w:p>
        </w:tc>
        <w:tc>
          <w:tcPr>
            <w:tcW w:w="0" w:type="auto"/>
            <w:hideMark/>
          </w:tcPr>
          <w:p w14:paraId="22B7E78F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Апрель</w:t>
            </w:r>
          </w:p>
        </w:tc>
        <w:tc>
          <w:tcPr>
            <w:tcW w:w="0" w:type="auto"/>
            <w:hideMark/>
          </w:tcPr>
          <w:p w14:paraId="043B284D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Проверка функций, исправление ошибок</w:t>
            </w:r>
          </w:p>
        </w:tc>
        <w:tc>
          <w:tcPr>
            <w:tcW w:w="0" w:type="auto"/>
            <w:hideMark/>
          </w:tcPr>
          <w:p w14:paraId="6C85D328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Система с устранёнными дефектами</w:t>
            </w:r>
          </w:p>
        </w:tc>
      </w:tr>
      <w:tr w:rsidR="003C04EB" w:rsidRPr="003C04EB" w14:paraId="0C392691" w14:textId="77777777" w:rsidTr="003C04EB">
        <w:tc>
          <w:tcPr>
            <w:tcW w:w="0" w:type="auto"/>
            <w:hideMark/>
          </w:tcPr>
          <w:p w14:paraId="31C52D3C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46523D2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Подготовка документации и сдача</w:t>
            </w:r>
          </w:p>
        </w:tc>
        <w:tc>
          <w:tcPr>
            <w:tcW w:w="0" w:type="auto"/>
            <w:hideMark/>
          </w:tcPr>
          <w:p w14:paraId="671C2500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Май</w:t>
            </w:r>
          </w:p>
        </w:tc>
        <w:tc>
          <w:tcPr>
            <w:tcW w:w="0" w:type="auto"/>
            <w:hideMark/>
          </w:tcPr>
          <w:p w14:paraId="3DC458A0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Оформление пояснительной записки, подготовка к защите</w:t>
            </w:r>
          </w:p>
        </w:tc>
        <w:tc>
          <w:tcPr>
            <w:tcW w:w="0" w:type="auto"/>
            <w:hideMark/>
          </w:tcPr>
          <w:p w14:paraId="3088D3FC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Готовая работа</w:t>
            </w:r>
          </w:p>
        </w:tc>
      </w:tr>
    </w:tbl>
    <w:p w14:paraId="3CD2F45B" w14:textId="1A15F0EF" w:rsidR="001329C8" w:rsidRDefault="001329C8" w:rsidP="005C0ED3">
      <w:pPr>
        <w:pStyle w:val="1"/>
        <w:ind w:left="0" w:firstLine="851"/>
      </w:pPr>
      <w:bookmarkStart w:id="40" w:name="_Toc241088272"/>
      <w:r w:rsidRPr="001329C8">
        <w:lastRenderedPageBreak/>
        <w:t>Порядок разработки</w:t>
      </w:r>
      <w:r w:rsidR="000F04AD" w:rsidRPr="000F04AD">
        <w:t xml:space="preserve"> автоматизированной</w:t>
      </w:r>
      <w:r w:rsidRPr="001329C8">
        <w:t xml:space="preserve"> системы</w:t>
      </w:r>
      <w:bookmarkEnd w:id="40"/>
    </w:p>
    <w:p w14:paraId="56C8CBE7" w14:textId="2A5F2890" w:rsidR="00382CFE" w:rsidRPr="00382CFE" w:rsidRDefault="00382CFE" w:rsidP="00382CFE">
      <w:r>
        <w:t>Данный раздел содержит порядок разработки автоматизированной системы.</w:t>
      </w:r>
    </w:p>
    <w:p w14:paraId="31997158" w14:textId="57B1C674" w:rsidR="000F04AD" w:rsidRDefault="000F04AD" w:rsidP="000F04AD">
      <w:pPr>
        <w:pStyle w:val="2"/>
        <w:ind w:left="0" w:firstLine="851"/>
      </w:pPr>
      <w:bookmarkStart w:id="41" w:name="_Toc241088273"/>
      <w:r w:rsidRPr="000F04AD">
        <w:t>Порядок организации разработки АС</w:t>
      </w:r>
      <w:bookmarkEnd w:id="41"/>
    </w:p>
    <w:p w14:paraId="08A4B6A7" w14:textId="6ED6B5A5" w:rsidR="009A09D3" w:rsidRDefault="009A09D3" w:rsidP="009A09D3">
      <w:r>
        <w:t>Разработка автоматизированной системы проверки оформления учебных документов осуществляется в следующей последовательности:</w:t>
      </w:r>
    </w:p>
    <w:p w14:paraId="31FFDEE3" w14:textId="77777777" w:rsidR="009A09D3" w:rsidRDefault="009A09D3" w:rsidP="009A09D3">
      <w:pPr>
        <w:pStyle w:val="a0"/>
        <w:numPr>
          <w:ilvl w:val="0"/>
          <w:numId w:val="33"/>
        </w:numPr>
        <w:tabs>
          <w:tab w:val="clear" w:pos="1276"/>
          <w:tab w:val="left" w:pos="1134"/>
        </w:tabs>
        <w:ind w:left="0" w:firstLine="851"/>
      </w:pPr>
      <w:r>
        <w:t>анализ требований и разработка технического задания;</w:t>
      </w:r>
    </w:p>
    <w:p w14:paraId="40168979" w14:textId="2B3FC3DB" w:rsidR="009A09D3" w:rsidRDefault="009A09D3" w:rsidP="009A09D3">
      <w:pPr>
        <w:pStyle w:val="a0"/>
        <w:numPr>
          <w:ilvl w:val="0"/>
          <w:numId w:val="33"/>
        </w:numPr>
        <w:tabs>
          <w:tab w:val="clear" w:pos="1276"/>
          <w:tab w:val="left" w:pos="1134"/>
        </w:tabs>
        <w:ind w:left="0" w:firstLine="851"/>
      </w:pPr>
      <w:r>
        <w:t>проектирование системы;</w:t>
      </w:r>
    </w:p>
    <w:p w14:paraId="3BA4CD16" w14:textId="77777777" w:rsidR="009A09D3" w:rsidRDefault="009A09D3" w:rsidP="009A09D3">
      <w:pPr>
        <w:pStyle w:val="a0"/>
        <w:numPr>
          <w:ilvl w:val="0"/>
          <w:numId w:val="33"/>
        </w:numPr>
        <w:tabs>
          <w:tab w:val="clear" w:pos="1276"/>
          <w:tab w:val="left" w:pos="1134"/>
        </w:tabs>
        <w:ind w:left="0" w:firstLine="851"/>
      </w:pPr>
      <w:r>
        <w:t>программная реализация системы;</w:t>
      </w:r>
    </w:p>
    <w:p w14:paraId="3C5C8E93" w14:textId="77777777" w:rsidR="009A09D3" w:rsidRDefault="009A09D3" w:rsidP="009A09D3">
      <w:pPr>
        <w:pStyle w:val="a0"/>
        <w:numPr>
          <w:ilvl w:val="0"/>
          <w:numId w:val="33"/>
        </w:numPr>
        <w:tabs>
          <w:tab w:val="clear" w:pos="1276"/>
          <w:tab w:val="left" w:pos="1134"/>
        </w:tabs>
        <w:ind w:left="0" w:firstLine="851"/>
      </w:pPr>
      <w:r>
        <w:t>тестирование и отладка;</w:t>
      </w:r>
    </w:p>
    <w:p w14:paraId="5A17325F" w14:textId="45D65F1D" w:rsidR="0080224B" w:rsidRPr="0080224B" w:rsidRDefault="009A09D3" w:rsidP="009A09D3">
      <w:pPr>
        <w:pStyle w:val="a0"/>
        <w:numPr>
          <w:ilvl w:val="0"/>
          <w:numId w:val="33"/>
        </w:numPr>
        <w:tabs>
          <w:tab w:val="clear" w:pos="1276"/>
          <w:tab w:val="left" w:pos="1134"/>
        </w:tabs>
        <w:ind w:left="0" w:firstLine="851"/>
      </w:pPr>
      <w:r>
        <w:t>подготовка документации и сдача работы.</w:t>
      </w:r>
    </w:p>
    <w:p w14:paraId="2E42DB87" w14:textId="68AF747D" w:rsidR="000F04AD" w:rsidRDefault="000F04AD" w:rsidP="000F04AD">
      <w:pPr>
        <w:pStyle w:val="2"/>
        <w:ind w:left="0" w:firstLine="851"/>
      </w:pPr>
      <w:bookmarkStart w:id="42" w:name="_Toc241088274"/>
      <w:r w:rsidRPr="000F04AD">
        <w:t>Перечень документов и исходных данных для разработки АС</w:t>
      </w:r>
      <w:bookmarkEnd w:id="42"/>
    </w:p>
    <w:p w14:paraId="2E14C1B8" w14:textId="7A6A92C3" w:rsidR="00256863" w:rsidRPr="00256863" w:rsidRDefault="00256863" w:rsidP="00256863">
      <w:r w:rsidRPr="00256863">
        <w:t>В качестве исходных данных для разработки используются документы, указанные в разделе «Источники разработки»</w:t>
      </w:r>
      <w:r w:rsidR="00A94D8A">
        <w:t>.</w:t>
      </w:r>
    </w:p>
    <w:p w14:paraId="68EF0910" w14:textId="38B9AF89" w:rsidR="000F04AD" w:rsidRDefault="000F04AD" w:rsidP="000F04AD">
      <w:pPr>
        <w:pStyle w:val="2"/>
        <w:ind w:left="0" w:firstLine="851"/>
      </w:pPr>
      <w:bookmarkStart w:id="43" w:name="_Toc241088275"/>
      <w:r w:rsidRPr="000F04AD">
        <w:t>Перечень документов, предъявляемых по окончании соответствующих этапов работ</w:t>
      </w:r>
      <w:bookmarkEnd w:id="43"/>
    </w:p>
    <w:p w14:paraId="468FE2A0" w14:textId="693C80A8" w:rsidR="00902C18" w:rsidRPr="00902C18" w:rsidRDefault="00902C18" w:rsidP="00902C18">
      <w:r w:rsidRPr="00256863">
        <w:t>В качестве исходных данных для разработки используются документы, указанные в разделе «</w:t>
      </w:r>
      <w:r>
        <w:t>Требования к документированию</w:t>
      </w:r>
      <w:r w:rsidRPr="00256863">
        <w:t>»</w:t>
      </w:r>
      <w:r>
        <w:t>.</w:t>
      </w:r>
    </w:p>
    <w:p w14:paraId="5FC7E48F" w14:textId="34D5D246" w:rsidR="000F04AD" w:rsidRDefault="000F04AD" w:rsidP="000F04AD">
      <w:pPr>
        <w:pStyle w:val="2"/>
        <w:ind w:left="0" w:firstLine="851"/>
      </w:pPr>
      <w:bookmarkStart w:id="44" w:name="_Toc241088276"/>
      <w:r w:rsidRPr="000F04AD">
        <w:t>Перечень макетов (прототипов)</w:t>
      </w:r>
      <w:bookmarkEnd w:id="44"/>
    </w:p>
    <w:p w14:paraId="557DEE21" w14:textId="417D358E" w:rsidR="00536216" w:rsidRDefault="00536216" w:rsidP="00536216">
      <w:r>
        <w:t>В процессе разработки системы разрабатываются прототипы основных экранных форм пользовательского интерфейса:</w:t>
      </w:r>
    </w:p>
    <w:p w14:paraId="5B254F9D" w14:textId="77777777" w:rsidR="00536216" w:rsidRDefault="00536216" w:rsidP="00536216">
      <w:pPr>
        <w:pStyle w:val="a0"/>
        <w:numPr>
          <w:ilvl w:val="0"/>
          <w:numId w:val="35"/>
        </w:numPr>
        <w:tabs>
          <w:tab w:val="clear" w:pos="1276"/>
          <w:tab w:val="left" w:pos="1134"/>
        </w:tabs>
        <w:ind w:left="0" w:firstLine="851"/>
      </w:pPr>
      <w:r>
        <w:t>страница входа в систему;</w:t>
      </w:r>
    </w:p>
    <w:p w14:paraId="416C1BE4" w14:textId="77777777" w:rsidR="00536216" w:rsidRDefault="00536216" w:rsidP="00536216">
      <w:pPr>
        <w:pStyle w:val="a0"/>
        <w:numPr>
          <w:ilvl w:val="0"/>
          <w:numId w:val="35"/>
        </w:numPr>
        <w:tabs>
          <w:tab w:val="clear" w:pos="1276"/>
          <w:tab w:val="left" w:pos="1134"/>
        </w:tabs>
        <w:ind w:left="0" w:firstLine="851"/>
      </w:pPr>
      <w:r>
        <w:t>главная страница (загрузка документа и выбор профиля требований);</w:t>
      </w:r>
    </w:p>
    <w:p w14:paraId="6B76DC35" w14:textId="77777777" w:rsidR="00536216" w:rsidRDefault="00536216" w:rsidP="00536216">
      <w:pPr>
        <w:pStyle w:val="a0"/>
        <w:numPr>
          <w:ilvl w:val="0"/>
          <w:numId w:val="35"/>
        </w:numPr>
        <w:tabs>
          <w:tab w:val="clear" w:pos="1276"/>
          <w:tab w:val="left" w:pos="1134"/>
        </w:tabs>
        <w:ind w:left="0" w:firstLine="851"/>
      </w:pPr>
      <w:r>
        <w:t>страница создания и редактирования профиля требований;</w:t>
      </w:r>
    </w:p>
    <w:p w14:paraId="49EACA0D" w14:textId="77777777" w:rsidR="00536216" w:rsidRDefault="00536216" w:rsidP="00536216">
      <w:pPr>
        <w:pStyle w:val="a0"/>
        <w:numPr>
          <w:ilvl w:val="0"/>
          <w:numId w:val="35"/>
        </w:numPr>
        <w:tabs>
          <w:tab w:val="clear" w:pos="1276"/>
          <w:tab w:val="left" w:pos="1134"/>
        </w:tabs>
        <w:ind w:left="0" w:firstLine="851"/>
      </w:pPr>
      <w:r>
        <w:t>страница результатов проверки;</w:t>
      </w:r>
    </w:p>
    <w:p w14:paraId="36C9AD0E" w14:textId="249349A6" w:rsidR="00536216" w:rsidRDefault="00536216" w:rsidP="00536216">
      <w:pPr>
        <w:pStyle w:val="a0"/>
        <w:numPr>
          <w:ilvl w:val="0"/>
          <w:numId w:val="35"/>
        </w:numPr>
        <w:tabs>
          <w:tab w:val="clear" w:pos="1276"/>
          <w:tab w:val="left" w:pos="1134"/>
        </w:tabs>
        <w:ind w:left="0" w:firstLine="851"/>
      </w:pPr>
      <w:r>
        <w:t>страница истории проверок.</w:t>
      </w:r>
    </w:p>
    <w:p w14:paraId="09F09309" w14:textId="7200D25E" w:rsidR="00536216" w:rsidRPr="00536216" w:rsidRDefault="00536216" w:rsidP="00536216">
      <w:r>
        <w:t>Прототипы пользовательского интерфейса приведены в подразделе «Требования к пользовательскому интерфейсу / эргономике» настоящего технического задания.</w:t>
      </w:r>
    </w:p>
    <w:p w14:paraId="0C99AB6B" w14:textId="77777777" w:rsidR="006A608D" w:rsidRDefault="006A608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3A2B9CC9" w14:textId="54DB7FEB" w:rsidR="00C629B9" w:rsidRDefault="00AC0FB1" w:rsidP="004F41B1">
      <w:pPr>
        <w:pStyle w:val="1"/>
        <w:tabs>
          <w:tab w:val="clear" w:pos="1418"/>
          <w:tab w:val="left" w:pos="1560"/>
        </w:tabs>
        <w:ind w:left="0" w:firstLine="851"/>
      </w:pPr>
      <w:bookmarkStart w:id="45" w:name="_Toc241088277"/>
      <w:r w:rsidRPr="006A608D">
        <w:lastRenderedPageBreak/>
        <w:t>Порядок контроля и приемки</w:t>
      </w:r>
      <w:bookmarkEnd w:id="45"/>
      <w:r>
        <w:t xml:space="preserve"> </w:t>
      </w:r>
    </w:p>
    <w:p w14:paraId="03C743CD" w14:textId="0A582635" w:rsidR="009E36A7" w:rsidRPr="009E36A7" w:rsidRDefault="009E36A7" w:rsidP="009E36A7">
      <w:r>
        <w:t>Данный раздел содержит информацию о порядке контроля и приемки.</w:t>
      </w:r>
    </w:p>
    <w:p w14:paraId="5652FA16" w14:textId="023C2DFB" w:rsidR="001113EA" w:rsidRDefault="001113EA" w:rsidP="001113EA">
      <w:pPr>
        <w:pStyle w:val="2"/>
        <w:ind w:left="0" w:firstLine="851"/>
      </w:pPr>
      <w:bookmarkStart w:id="46" w:name="_Toc241088278"/>
      <w:r>
        <w:t>В</w:t>
      </w:r>
      <w:r w:rsidRPr="001113EA">
        <w:t>иды, состав и методы испытаний АС и ее составных частей</w:t>
      </w:r>
      <w:bookmarkEnd w:id="46"/>
    </w:p>
    <w:p w14:paraId="796C1A24" w14:textId="00AC5689" w:rsidR="004F41B1" w:rsidRDefault="004F41B1" w:rsidP="004F41B1">
      <w:r>
        <w:t>Контроль и испытания автоматизированной системы проводятся с целью проверки соответствия реализованных функций требованиям настоящего технического задания.</w:t>
      </w:r>
    </w:p>
    <w:p w14:paraId="3829E7A5" w14:textId="6E8078CB" w:rsidR="004F41B1" w:rsidRDefault="004F41B1" w:rsidP="004F41B1">
      <w:r>
        <w:t>В процессе испытаний проверяется работоспособность основных функций системы, в том числе:</w:t>
      </w:r>
    </w:p>
    <w:p w14:paraId="3AA86B60" w14:textId="77777777" w:rsidR="004F41B1" w:rsidRDefault="004F41B1" w:rsidP="005548D1">
      <w:pPr>
        <w:pStyle w:val="a0"/>
        <w:numPr>
          <w:ilvl w:val="0"/>
          <w:numId w:val="30"/>
        </w:numPr>
        <w:tabs>
          <w:tab w:val="clear" w:pos="1276"/>
          <w:tab w:val="left" w:pos="1134"/>
        </w:tabs>
        <w:ind w:left="0" w:firstLine="851"/>
      </w:pPr>
      <w:r>
        <w:t>регистрация и авторизация пользователей;</w:t>
      </w:r>
    </w:p>
    <w:p w14:paraId="6A2C11D2" w14:textId="77777777" w:rsidR="004F41B1" w:rsidRDefault="004F41B1" w:rsidP="005548D1">
      <w:pPr>
        <w:pStyle w:val="a0"/>
        <w:numPr>
          <w:ilvl w:val="0"/>
          <w:numId w:val="30"/>
        </w:numPr>
        <w:tabs>
          <w:tab w:val="clear" w:pos="1276"/>
          <w:tab w:val="left" w:pos="1134"/>
        </w:tabs>
        <w:ind w:left="0" w:firstLine="851"/>
      </w:pPr>
      <w:r>
        <w:t>загрузка учебных документов в поддерживаемом формате DOCX размером до 50 МБ;</w:t>
      </w:r>
    </w:p>
    <w:p w14:paraId="37B49E39" w14:textId="77777777" w:rsidR="004F41B1" w:rsidRDefault="004F41B1" w:rsidP="005548D1">
      <w:pPr>
        <w:pStyle w:val="a0"/>
        <w:numPr>
          <w:ilvl w:val="0"/>
          <w:numId w:val="30"/>
        </w:numPr>
        <w:tabs>
          <w:tab w:val="clear" w:pos="1276"/>
          <w:tab w:val="left" w:pos="1134"/>
        </w:tabs>
        <w:ind w:left="0" w:firstLine="851"/>
      </w:pPr>
      <w:r>
        <w:t>создание, редактирование и выбор профилей проверки;</w:t>
      </w:r>
    </w:p>
    <w:p w14:paraId="2726D0FE" w14:textId="77777777" w:rsidR="004F41B1" w:rsidRDefault="004F41B1" w:rsidP="005548D1">
      <w:pPr>
        <w:pStyle w:val="a0"/>
        <w:numPr>
          <w:ilvl w:val="0"/>
          <w:numId w:val="30"/>
        </w:numPr>
        <w:tabs>
          <w:tab w:val="clear" w:pos="1276"/>
          <w:tab w:val="left" w:pos="1134"/>
        </w:tabs>
        <w:ind w:left="0" w:firstLine="851"/>
      </w:pPr>
      <w:r>
        <w:t>автоматическая проверка оформления документа в соответствии с заданными требованиями;</w:t>
      </w:r>
    </w:p>
    <w:p w14:paraId="172C6369" w14:textId="77777777" w:rsidR="004F41B1" w:rsidRDefault="004F41B1" w:rsidP="005548D1">
      <w:pPr>
        <w:pStyle w:val="a0"/>
        <w:numPr>
          <w:ilvl w:val="0"/>
          <w:numId w:val="30"/>
        </w:numPr>
        <w:tabs>
          <w:tab w:val="clear" w:pos="1276"/>
          <w:tab w:val="left" w:pos="1134"/>
        </w:tabs>
        <w:ind w:left="0" w:firstLine="851"/>
      </w:pPr>
      <w:r>
        <w:t>выявление нарушений оформления;</w:t>
      </w:r>
    </w:p>
    <w:p w14:paraId="1CEE8365" w14:textId="77777777" w:rsidR="004F41B1" w:rsidRDefault="004F41B1" w:rsidP="005548D1">
      <w:pPr>
        <w:pStyle w:val="a0"/>
        <w:numPr>
          <w:ilvl w:val="0"/>
          <w:numId w:val="30"/>
        </w:numPr>
        <w:tabs>
          <w:tab w:val="clear" w:pos="1276"/>
          <w:tab w:val="left" w:pos="1134"/>
        </w:tabs>
        <w:ind w:left="0" w:firstLine="851"/>
      </w:pPr>
      <w:r>
        <w:t>отображение типа нарушения, его местоположения, фактического и требуемого значения;</w:t>
      </w:r>
    </w:p>
    <w:p w14:paraId="053381C7" w14:textId="77777777" w:rsidR="004F41B1" w:rsidRDefault="004F41B1" w:rsidP="005548D1">
      <w:pPr>
        <w:pStyle w:val="a0"/>
        <w:numPr>
          <w:ilvl w:val="0"/>
          <w:numId w:val="30"/>
        </w:numPr>
        <w:tabs>
          <w:tab w:val="clear" w:pos="1276"/>
          <w:tab w:val="left" w:pos="1134"/>
        </w:tabs>
        <w:ind w:left="0" w:firstLine="851"/>
      </w:pPr>
      <w:r>
        <w:t>переход к месту выявленного нарушения в документе;</w:t>
      </w:r>
    </w:p>
    <w:p w14:paraId="240658BB" w14:textId="77777777" w:rsidR="004F41B1" w:rsidRDefault="004F41B1" w:rsidP="005548D1">
      <w:pPr>
        <w:pStyle w:val="a0"/>
        <w:numPr>
          <w:ilvl w:val="0"/>
          <w:numId w:val="30"/>
        </w:numPr>
        <w:tabs>
          <w:tab w:val="clear" w:pos="1276"/>
          <w:tab w:val="left" w:pos="1134"/>
        </w:tabs>
        <w:ind w:left="0" w:firstLine="851"/>
      </w:pPr>
      <w:r>
        <w:t>формирование результатов проверки и отчета;</w:t>
      </w:r>
    </w:p>
    <w:p w14:paraId="26E31D34" w14:textId="1594F280" w:rsidR="004F41B1" w:rsidRDefault="004F41B1" w:rsidP="000D30EE">
      <w:pPr>
        <w:pStyle w:val="a0"/>
        <w:numPr>
          <w:ilvl w:val="0"/>
          <w:numId w:val="30"/>
        </w:numPr>
        <w:ind w:left="0" w:firstLine="851"/>
      </w:pPr>
      <w:r>
        <w:t>сохранение истории выполненных проверок.</w:t>
      </w:r>
    </w:p>
    <w:p w14:paraId="56377915" w14:textId="0E27D51F" w:rsidR="004F41B1" w:rsidRDefault="004F41B1" w:rsidP="000D30EE">
      <w:r>
        <w:t>Испытания проводятся методом функциональной проверки путем выполнения предусмотренных системой операций на тестовых документах, содержащих различные варианты оформления. Результаты испытаний оцениваются путем сопоставления фактического поведения системы с требованиями настоящего технического задания.</w:t>
      </w:r>
    </w:p>
    <w:p w14:paraId="59BCB92B" w14:textId="22F3BD36" w:rsidR="004F41B1" w:rsidRPr="004F41B1" w:rsidRDefault="004F41B1" w:rsidP="004F41B1">
      <w:r>
        <w:t xml:space="preserve">При выявлении несоответствий результаты испытаний фиксируются и </w:t>
      </w:r>
      <w:r w:rsidR="000D30EE">
        <w:t>устраняются</w:t>
      </w:r>
      <w:r>
        <w:t>. После устранения выявленных несоответствий соответствующие функции подвергаются повторной проверке.</w:t>
      </w:r>
    </w:p>
    <w:p w14:paraId="4E3F7EB2" w14:textId="4874B013" w:rsidR="001113EA" w:rsidRDefault="001113EA" w:rsidP="001113EA">
      <w:pPr>
        <w:pStyle w:val="2"/>
        <w:ind w:left="0" w:firstLine="851"/>
      </w:pPr>
      <w:bookmarkStart w:id="47" w:name="_Toc241088279"/>
      <w:r>
        <w:t>О</w:t>
      </w:r>
      <w:r w:rsidRPr="001113EA">
        <w:t>бщие требования к приемке работ, порядок согласования и утверждения приемочной документации</w:t>
      </w:r>
      <w:bookmarkEnd w:id="47"/>
    </w:p>
    <w:p w14:paraId="39BC4942" w14:textId="3B756250" w:rsidR="00612CFB" w:rsidRDefault="00612CFB" w:rsidP="00612CFB">
      <w:r>
        <w:t>Приемка работ по созданию автоматизированной системы осуществляется после завершения разработки и проведения предусмотренных испытаний.</w:t>
      </w:r>
    </w:p>
    <w:p w14:paraId="1CB4ED39" w14:textId="4E9F9569" w:rsidR="00612CFB" w:rsidRDefault="00612CFB" w:rsidP="00612CFB">
      <w:r>
        <w:lastRenderedPageBreak/>
        <w:t>Основанием для приемки является выполнение системой требований настоящего технического задания и отсутствие не устранённых несоответствий, препятствующих использованию основных функций системы.</w:t>
      </w:r>
    </w:p>
    <w:p w14:paraId="3F93AAE9" w14:textId="63FD7035" w:rsidR="00612CFB" w:rsidRPr="00612CFB" w:rsidRDefault="00612CFB" w:rsidP="00612CFB">
      <w:r>
        <w:t>При выявлении несоответствий, влияющих на выполнение основных функций системы, приемка соответствующих результатов работ осуществляется после их устранения и проведения повторной проверки.</w:t>
      </w:r>
    </w:p>
    <w:p w14:paraId="6CA018DF" w14:textId="558A4D43" w:rsidR="001329C8" w:rsidRDefault="00C12692" w:rsidP="0039054A">
      <w:pPr>
        <w:pStyle w:val="1"/>
        <w:ind w:left="0" w:firstLine="851"/>
        <w:jc w:val="both"/>
      </w:pPr>
      <w:bookmarkStart w:id="48" w:name="_Toc241088280"/>
      <w:r w:rsidRPr="00C12692">
        <w:lastRenderedPageBreak/>
        <w:t>Требования к составу и содержанию работ по подготовке объекта автоматизации к вводу автоматизированной системы в действие</w:t>
      </w:r>
      <w:bookmarkEnd w:id="48"/>
    </w:p>
    <w:p w14:paraId="1D8267BE" w14:textId="77777777" w:rsidR="0056727C" w:rsidRDefault="0056727C" w:rsidP="0056727C">
      <w:r>
        <w:t>При подготовке объекта автоматизации к вводу автоматизированной системы проверки оформления учебных документов в действие необходимо осуществить следующие мероприятия.</w:t>
      </w:r>
    </w:p>
    <w:p w14:paraId="1CA1F964" w14:textId="77777777" w:rsidR="0056727C" w:rsidRDefault="0056727C" w:rsidP="0056727C">
      <w:r w:rsidRPr="0056727C">
        <w:t>Должны быть созданы условия функционирования объекта автоматизации, при которых гарантируется соответствие создаваемой системы требованиям, содержащимся в настоящем техническом задании. К таким условиям относятся наличие доступа к сети Интернет, использование современных веб-браузеров, а также наличие технических средств, позволяющих работать с веб-приложениями.</w:t>
      </w:r>
    </w:p>
    <w:p w14:paraId="35C2D649" w14:textId="0E284382" w:rsidR="00C12692" w:rsidRPr="00C12692" w:rsidRDefault="0056727C" w:rsidP="0056727C">
      <w:r w:rsidRPr="0056727C">
        <w:t>Должен быть определён порядок ознакомления пользователей с системой. Перед началом работы с системой пользователям предоставляется краткая инструкция по основным функциям</w:t>
      </w:r>
      <w:r w:rsidR="004D4B42">
        <w:t xml:space="preserve">. </w:t>
      </w:r>
      <w:r w:rsidRPr="0056727C">
        <w:t>Ознакомление может проводиться в форме краткого инструктажа непосредственно перед использованием системы либо путём самостоятельного изучения интерфейса и справочных материалов.</w:t>
      </w:r>
    </w:p>
    <w:p w14:paraId="7E2B9E48" w14:textId="03F517D6" w:rsidR="008F6FA6" w:rsidRPr="008F6FA6" w:rsidRDefault="008F6FA6" w:rsidP="005C0ED3">
      <w:pPr>
        <w:pStyle w:val="1"/>
        <w:ind w:left="0" w:firstLine="851"/>
      </w:pPr>
      <w:bookmarkStart w:id="49" w:name="_Toc241088281"/>
      <w:r>
        <w:lastRenderedPageBreak/>
        <w:t>Требования к документированию</w:t>
      </w:r>
      <w:bookmarkEnd w:id="1"/>
      <w:bookmarkEnd w:id="2"/>
      <w:bookmarkEnd w:id="49"/>
    </w:p>
    <w:p w14:paraId="0E95B6F8" w14:textId="77777777" w:rsidR="003D51E8" w:rsidRDefault="003D51E8" w:rsidP="003D51E8">
      <w:r>
        <w:t xml:space="preserve">Состав программной документации должен включать в себя: </w:t>
      </w:r>
    </w:p>
    <w:p w14:paraId="1FE0FE74" w14:textId="77777777" w:rsidR="00C56C23" w:rsidRDefault="00C56C23" w:rsidP="006E2384">
      <w:pPr>
        <w:pStyle w:val="a0"/>
        <w:numPr>
          <w:ilvl w:val="0"/>
          <w:numId w:val="7"/>
        </w:numPr>
        <w:tabs>
          <w:tab w:val="clear" w:pos="1276"/>
          <w:tab w:val="left" w:pos="1134"/>
        </w:tabs>
        <w:ind w:left="0" w:firstLine="851"/>
      </w:pPr>
      <w:r w:rsidRPr="00C56C23">
        <w:t>техническое задание на создание автоматизированной системы;</w:t>
      </w:r>
    </w:p>
    <w:p w14:paraId="01F43951" w14:textId="77777777" w:rsidR="00AE587B" w:rsidRPr="00AE587B" w:rsidRDefault="00AE587B" w:rsidP="00AE587B">
      <w:pPr>
        <w:pStyle w:val="a0"/>
        <w:numPr>
          <w:ilvl w:val="0"/>
          <w:numId w:val="7"/>
        </w:numPr>
        <w:tabs>
          <w:tab w:val="clear" w:pos="1276"/>
          <w:tab w:val="left" w:pos="1134"/>
        </w:tabs>
        <w:spacing w:before="100" w:beforeAutospacing="1" w:after="100" w:afterAutospacing="1" w:line="240" w:lineRule="auto"/>
        <w:ind w:left="0" w:firstLine="851"/>
        <w:contextualSpacing w:val="0"/>
        <w:jc w:val="left"/>
        <w:rPr>
          <w:rFonts w:eastAsia="Times New Roman" w:cs="Times New Roman"/>
          <w:szCs w:val="24"/>
        </w:rPr>
      </w:pPr>
      <w:r w:rsidRPr="00AE587B">
        <w:rPr>
          <w:rFonts w:eastAsia="Times New Roman" w:cs="Times New Roman"/>
          <w:szCs w:val="24"/>
        </w:rPr>
        <w:t>пояснительная записка (отчёт о выполнении работы)</w:t>
      </w:r>
    </w:p>
    <w:p w14:paraId="6B314D15" w14:textId="375EFFAC" w:rsidR="00EB6F6F" w:rsidRDefault="00EB6F6F" w:rsidP="00EB6F6F">
      <w:pPr>
        <w:spacing w:before="0" w:after="200" w:line="276" w:lineRule="auto"/>
        <w:contextualSpacing w:val="0"/>
        <w:jc w:val="left"/>
      </w:pPr>
      <w:r w:rsidRPr="00EB6F6F">
        <w:t>Техническое задание оформляется в соответствии с требованиями ГОСТ 34.602</w:t>
      </w:r>
      <w:r w:rsidR="0037708A">
        <w:t>-</w:t>
      </w:r>
      <w:r w:rsidRPr="00EB6F6F">
        <w:t>2020.</w:t>
      </w:r>
    </w:p>
    <w:p w14:paraId="2AB63AAD" w14:textId="189D7229" w:rsidR="00E471B2" w:rsidRDefault="00E471B2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6A6EBBB1" w14:textId="5283408D" w:rsidR="00D60CF5" w:rsidRDefault="00E471B2" w:rsidP="00E471B2">
      <w:pPr>
        <w:pStyle w:val="1"/>
        <w:ind w:left="0" w:firstLine="844"/>
      </w:pPr>
      <w:bookmarkStart w:id="50" w:name="_Toc241088282"/>
      <w:r w:rsidRPr="00E471B2">
        <w:lastRenderedPageBreak/>
        <w:t>Источники разработки</w:t>
      </w:r>
      <w:bookmarkEnd w:id="50"/>
    </w:p>
    <w:p w14:paraId="64D3C622" w14:textId="0E9EA7EB" w:rsidR="0037708A" w:rsidRDefault="0037708A" w:rsidP="0037708A">
      <w:r>
        <w:t>Настоящее техническое задание разработано на основании следующих документов и материалов:</w:t>
      </w:r>
    </w:p>
    <w:p w14:paraId="10503D9D" w14:textId="026D5B5F" w:rsidR="0037708A" w:rsidRDefault="0037708A" w:rsidP="0037708A">
      <w:pPr>
        <w:pStyle w:val="a0"/>
        <w:numPr>
          <w:ilvl w:val="0"/>
          <w:numId w:val="32"/>
        </w:numPr>
        <w:tabs>
          <w:tab w:val="clear" w:pos="1276"/>
          <w:tab w:val="left" w:pos="1134"/>
        </w:tabs>
        <w:ind w:left="0" w:firstLine="851"/>
      </w:pPr>
      <w:r>
        <w:t>ГОСТ 34.602</w:t>
      </w:r>
      <w:r>
        <w:t>-</w:t>
      </w:r>
      <w:r>
        <w:t>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1BEDF0DC" w14:textId="6DE23E03" w:rsidR="0037708A" w:rsidRDefault="0037708A" w:rsidP="0037708A">
      <w:pPr>
        <w:pStyle w:val="a0"/>
        <w:numPr>
          <w:ilvl w:val="0"/>
          <w:numId w:val="32"/>
        </w:numPr>
        <w:tabs>
          <w:tab w:val="clear" w:pos="1276"/>
          <w:tab w:val="left" w:pos="1134"/>
        </w:tabs>
        <w:ind w:left="0" w:firstLine="851"/>
      </w:pPr>
      <w:r>
        <w:t>результаты первичного анализа предметной области;</w:t>
      </w:r>
    </w:p>
    <w:p w14:paraId="38571012" w14:textId="5FCDCCFA" w:rsidR="0037708A" w:rsidRDefault="0037708A" w:rsidP="0037708A">
      <w:pPr>
        <w:pStyle w:val="a0"/>
        <w:numPr>
          <w:ilvl w:val="0"/>
          <w:numId w:val="32"/>
        </w:numPr>
        <w:tabs>
          <w:tab w:val="clear" w:pos="1276"/>
          <w:tab w:val="left" w:pos="1134"/>
        </w:tabs>
        <w:ind w:left="0" w:firstLine="851"/>
      </w:pPr>
      <w:r>
        <w:t>материалы предпроектного обследования</w:t>
      </w:r>
      <w:r>
        <w:t>.</w:t>
      </w:r>
    </w:p>
    <w:p w14:paraId="753D78F2" w14:textId="732DBCD2" w:rsidR="0098690A" w:rsidRPr="0037708A" w:rsidRDefault="0098690A" w:rsidP="0098690A">
      <w:pPr>
        <w:tabs>
          <w:tab w:val="left" w:pos="1134"/>
        </w:tabs>
      </w:pPr>
      <w:r w:rsidRPr="0098690A">
        <w:t>При разработке технического задания также учитывались общие требования к автоматизированным системам и современные подходы к созданию веб-ориентированных информационных систем.</w:t>
      </w:r>
    </w:p>
    <w:sectPr w:rsidR="0098690A" w:rsidRPr="0037708A" w:rsidSect="00D2756B">
      <w:headerReference w:type="default" r:id="rId16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78824E" w14:textId="77777777" w:rsidR="009A47AE" w:rsidRDefault="009A47AE">
      <w:pPr>
        <w:spacing w:before="0" w:line="240" w:lineRule="auto"/>
      </w:pPr>
      <w:r>
        <w:separator/>
      </w:r>
    </w:p>
  </w:endnote>
  <w:endnote w:type="continuationSeparator" w:id="0">
    <w:p w14:paraId="2BCB17D3" w14:textId="77777777" w:rsidR="009A47AE" w:rsidRDefault="009A47AE">
      <w:pPr>
        <w:spacing w:before="0" w:line="240" w:lineRule="auto"/>
      </w:pPr>
      <w:r>
        <w:continuationSeparator/>
      </w:r>
    </w:p>
  </w:endnote>
  <w:endnote w:type="continuationNotice" w:id="1">
    <w:p w14:paraId="0D373517" w14:textId="77777777" w:rsidR="009A47AE" w:rsidRDefault="009A47AE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7862FD" w14:textId="77777777" w:rsidR="009A47AE" w:rsidRDefault="009A47AE" w:rsidP="00990EAC">
      <w:pPr>
        <w:spacing w:before="0" w:line="240" w:lineRule="auto"/>
      </w:pPr>
      <w:r>
        <w:separator/>
      </w:r>
    </w:p>
  </w:footnote>
  <w:footnote w:type="continuationSeparator" w:id="0">
    <w:p w14:paraId="33A86BBF" w14:textId="77777777" w:rsidR="009A47AE" w:rsidRDefault="009A47AE" w:rsidP="00990EAC">
      <w:pPr>
        <w:spacing w:before="0" w:line="240" w:lineRule="auto"/>
      </w:pPr>
      <w:r>
        <w:continuationSeparator/>
      </w:r>
    </w:p>
  </w:footnote>
  <w:footnote w:type="continuationNotice" w:id="1">
    <w:p w14:paraId="5C34FC4B" w14:textId="77777777" w:rsidR="009A47AE" w:rsidRDefault="009A47AE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06B065" w14:textId="54B7B2D9" w:rsidR="0056727C" w:rsidRPr="00C17A21" w:rsidRDefault="0056727C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0AA9F560" w14:textId="77777777" w:rsidR="0056727C" w:rsidRPr="008E27BF" w:rsidRDefault="0056727C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18C7FC1"/>
    <w:multiLevelType w:val="hybridMultilevel"/>
    <w:tmpl w:val="DCDA213A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28B4055"/>
    <w:multiLevelType w:val="hybridMultilevel"/>
    <w:tmpl w:val="71564F54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934F6C"/>
    <w:multiLevelType w:val="hybridMultilevel"/>
    <w:tmpl w:val="454E1826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ABA2D7B"/>
    <w:multiLevelType w:val="hybridMultilevel"/>
    <w:tmpl w:val="1CD0B430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DC27261"/>
    <w:multiLevelType w:val="hybridMultilevel"/>
    <w:tmpl w:val="717C2766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5F8759C"/>
    <w:multiLevelType w:val="hybridMultilevel"/>
    <w:tmpl w:val="408A3B1A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AD47E7A"/>
    <w:multiLevelType w:val="multilevel"/>
    <w:tmpl w:val="C16620E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b/>
        <w:bCs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AFB3A1F"/>
    <w:multiLevelType w:val="hybridMultilevel"/>
    <w:tmpl w:val="128CF5CE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EFF5009"/>
    <w:multiLevelType w:val="hybridMultilevel"/>
    <w:tmpl w:val="6F6A9F2A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5B309C5"/>
    <w:multiLevelType w:val="hybridMultilevel"/>
    <w:tmpl w:val="16005C9E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69C6454"/>
    <w:multiLevelType w:val="hybridMultilevel"/>
    <w:tmpl w:val="89C02B22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2A9957E5"/>
    <w:multiLevelType w:val="hybridMultilevel"/>
    <w:tmpl w:val="9B9048B6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5" w15:restartNumberingAfterBreak="0">
    <w:nsid w:val="2DEB4C65"/>
    <w:multiLevelType w:val="hybridMultilevel"/>
    <w:tmpl w:val="F02EA0CE"/>
    <w:lvl w:ilvl="0" w:tplc="2AE04E3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F9533D9"/>
    <w:multiLevelType w:val="hybridMultilevel"/>
    <w:tmpl w:val="AD343E86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8" w15:restartNumberingAfterBreak="0">
    <w:nsid w:val="385D7ED5"/>
    <w:multiLevelType w:val="hybridMultilevel"/>
    <w:tmpl w:val="ED2C645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D4701CF"/>
    <w:multiLevelType w:val="hybridMultilevel"/>
    <w:tmpl w:val="2C8EAD28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9353509"/>
    <w:multiLevelType w:val="hybridMultilevel"/>
    <w:tmpl w:val="C6E4AD8C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C3716A2"/>
    <w:multiLevelType w:val="hybridMultilevel"/>
    <w:tmpl w:val="E1726FA4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07A21FB"/>
    <w:multiLevelType w:val="hybridMultilevel"/>
    <w:tmpl w:val="8C66BCD8"/>
    <w:lvl w:ilvl="0" w:tplc="2AE04E3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1A60D91"/>
    <w:multiLevelType w:val="hybridMultilevel"/>
    <w:tmpl w:val="5C8CCBE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3D269C8"/>
    <w:multiLevelType w:val="hybridMultilevel"/>
    <w:tmpl w:val="DCA64E28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5D17C4D"/>
    <w:multiLevelType w:val="hybridMultilevel"/>
    <w:tmpl w:val="E5A4437E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A2E69C3"/>
    <w:multiLevelType w:val="hybridMultilevel"/>
    <w:tmpl w:val="568A76CC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EDA1CE2"/>
    <w:multiLevelType w:val="hybridMultilevel"/>
    <w:tmpl w:val="8194A0E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EF071B8"/>
    <w:multiLevelType w:val="hybridMultilevel"/>
    <w:tmpl w:val="EDC895CE"/>
    <w:lvl w:ilvl="0" w:tplc="EAA66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557900"/>
    <w:multiLevelType w:val="hybridMultilevel"/>
    <w:tmpl w:val="A7AE40B0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1803368"/>
    <w:multiLevelType w:val="hybridMultilevel"/>
    <w:tmpl w:val="8EA0F158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4F441BF"/>
    <w:multiLevelType w:val="hybridMultilevel"/>
    <w:tmpl w:val="DEF055C4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7BE15AE"/>
    <w:multiLevelType w:val="hybridMultilevel"/>
    <w:tmpl w:val="ED706F6C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99D59F7"/>
    <w:multiLevelType w:val="hybridMultilevel"/>
    <w:tmpl w:val="55C24F74"/>
    <w:lvl w:ilvl="0" w:tplc="EAA66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B6B2E"/>
    <w:multiLevelType w:val="hybridMultilevel"/>
    <w:tmpl w:val="3096356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4"/>
  </w:num>
  <w:num w:numId="2">
    <w:abstractNumId w:val="0"/>
  </w:num>
  <w:num w:numId="3">
    <w:abstractNumId w:val="17"/>
  </w:num>
  <w:num w:numId="4">
    <w:abstractNumId w:val="7"/>
  </w:num>
  <w:num w:numId="5">
    <w:abstractNumId w:val="8"/>
  </w:num>
  <w:num w:numId="6">
    <w:abstractNumId w:val="22"/>
  </w:num>
  <w:num w:numId="7">
    <w:abstractNumId w:val="6"/>
  </w:num>
  <w:num w:numId="8">
    <w:abstractNumId w:val="27"/>
  </w:num>
  <w:num w:numId="9">
    <w:abstractNumId w:val="15"/>
  </w:num>
  <w:num w:numId="10">
    <w:abstractNumId w:val="10"/>
  </w:num>
  <w:num w:numId="11">
    <w:abstractNumId w:val="32"/>
  </w:num>
  <w:num w:numId="12">
    <w:abstractNumId w:val="19"/>
  </w:num>
  <w:num w:numId="13">
    <w:abstractNumId w:val="25"/>
  </w:num>
  <w:num w:numId="14">
    <w:abstractNumId w:val="3"/>
  </w:num>
  <w:num w:numId="15">
    <w:abstractNumId w:val="26"/>
  </w:num>
  <w:num w:numId="16">
    <w:abstractNumId w:val="30"/>
  </w:num>
  <w:num w:numId="17">
    <w:abstractNumId w:val="21"/>
  </w:num>
  <w:num w:numId="18">
    <w:abstractNumId w:val="9"/>
  </w:num>
  <w:num w:numId="19">
    <w:abstractNumId w:val="2"/>
  </w:num>
  <w:num w:numId="20">
    <w:abstractNumId w:val="24"/>
  </w:num>
  <w:num w:numId="21">
    <w:abstractNumId w:val="20"/>
  </w:num>
  <w:num w:numId="22">
    <w:abstractNumId w:val="29"/>
  </w:num>
  <w:num w:numId="23">
    <w:abstractNumId w:val="1"/>
  </w:num>
  <w:num w:numId="24">
    <w:abstractNumId w:val="11"/>
  </w:num>
  <w:num w:numId="25">
    <w:abstractNumId w:val="16"/>
  </w:num>
  <w:num w:numId="26">
    <w:abstractNumId w:val="28"/>
  </w:num>
  <w:num w:numId="27">
    <w:abstractNumId w:val="33"/>
  </w:num>
  <w:num w:numId="28">
    <w:abstractNumId w:val="13"/>
  </w:num>
  <w:num w:numId="29">
    <w:abstractNumId w:val="23"/>
  </w:num>
  <w:num w:numId="30">
    <w:abstractNumId w:val="5"/>
  </w:num>
  <w:num w:numId="31">
    <w:abstractNumId w:val="18"/>
  </w:num>
  <w:num w:numId="32">
    <w:abstractNumId w:val="4"/>
  </w:num>
  <w:num w:numId="33">
    <w:abstractNumId w:val="31"/>
  </w:num>
  <w:num w:numId="34">
    <w:abstractNumId w:val="34"/>
  </w:num>
  <w:num w:numId="35">
    <w:abstractNumId w:val="1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0149"/>
    <w:rsid w:val="00000660"/>
    <w:rsid w:val="0000190E"/>
    <w:rsid w:val="00003AF1"/>
    <w:rsid w:val="00006111"/>
    <w:rsid w:val="000107AF"/>
    <w:rsid w:val="00010C4C"/>
    <w:rsid w:val="00014713"/>
    <w:rsid w:val="00015480"/>
    <w:rsid w:val="0002046C"/>
    <w:rsid w:val="00020C2C"/>
    <w:rsid w:val="0002195A"/>
    <w:rsid w:val="00024473"/>
    <w:rsid w:val="0002627E"/>
    <w:rsid w:val="000277A2"/>
    <w:rsid w:val="00032359"/>
    <w:rsid w:val="0003297E"/>
    <w:rsid w:val="00033833"/>
    <w:rsid w:val="00035A26"/>
    <w:rsid w:val="00036B53"/>
    <w:rsid w:val="00037B3E"/>
    <w:rsid w:val="00040D1E"/>
    <w:rsid w:val="00040E5E"/>
    <w:rsid w:val="0004336A"/>
    <w:rsid w:val="00044093"/>
    <w:rsid w:val="00044526"/>
    <w:rsid w:val="00044E01"/>
    <w:rsid w:val="00046056"/>
    <w:rsid w:val="00051403"/>
    <w:rsid w:val="00051F5F"/>
    <w:rsid w:val="000538A3"/>
    <w:rsid w:val="00053C65"/>
    <w:rsid w:val="00056936"/>
    <w:rsid w:val="0005745E"/>
    <w:rsid w:val="0006045E"/>
    <w:rsid w:val="00061F64"/>
    <w:rsid w:val="00063459"/>
    <w:rsid w:val="00066980"/>
    <w:rsid w:val="00066F6D"/>
    <w:rsid w:val="00072120"/>
    <w:rsid w:val="0007362B"/>
    <w:rsid w:val="00075E29"/>
    <w:rsid w:val="0008146F"/>
    <w:rsid w:val="00084131"/>
    <w:rsid w:val="00084620"/>
    <w:rsid w:val="00087FF3"/>
    <w:rsid w:val="00092A3C"/>
    <w:rsid w:val="000934BA"/>
    <w:rsid w:val="00094729"/>
    <w:rsid w:val="00094DFD"/>
    <w:rsid w:val="000958C7"/>
    <w:rsid w:val="00096EC7"/>
    <w:rsid w:val="000A537A"/>
    <w:rsid w:val="000C0C5D"/>
    <w:rsid w:val="000C2A5F"/>
    <w:rsid w:val="000C3A5B"/>
    <w:rsid w:val="000C4AAB"/>
    <w:rsid w:val="000C7B86"/>
    <w:rsid w:val="000C7DE5"/>
    <w:rsid w:val="000D276B"/>
    <w:rsid w:val="000D2AB3"/>
    <w:rsid w:val="000D2C7A"/>
    <w:rsid w:val="000D3006"/>
    <w:rsid w:val="000D30EE"/>
    <w:rsid w:val="000D38ED"/>
    <w:rsid w:val="000D3A15"/>
    <w:rsid w:val="000D4AA9"/>
    <w:rsid w:val="000D7B9E"/>
    <w:rsid w:val="000E2B45"/>
    <w:rsid w:val="000E2EC7"/>
    <w:rsid w:val="000E35AA"/>
    <w:rsid w:val="000E5A54"/>
    <w:rsid w:val="000E6457"/>
    <w:rsid w:val="000E6490"/>
    <w:rsid w:val="000E7F58"/>
    <w:rsid w:val="000F04AD"/>
    <w:rsid w:val="000F59C7"/>
    <w:rsid w:val="000F60CF"/>
    <w:rsid w:val="0010093A"/>
    <w:rsid w:val="00100B5A"/>
    <w:rsid w:val="00101500"/>
    <w:rsid w:val="00104146"/>
    <w:rsid w:val="0010444E"/>
    <w:rsid w:val="00106A9F"/>
    <w:rsid w:val="00106B06"/>
    <w:rsid w:val="001075FF"/>
    <w:rsid w:val="001113EA"/>
    <w:rsid w:val="0011316B"/>
    <w:rsid w:val="00113E50"/>
    <w:rsid w:val="001157C8"/>
    <w:rsid w:val="0011631F"/>
    <w:rsid w:val="00117279"/>
    <w:rsid w:val="0012034E"/>
    <w:rsid w:val="00120356"/>
    <w:rsid w:val="001205C9"/>
    <w:rsid w:val="00120AFA"/>
    <w:rsid w:val="001223A9"/>
    <w:rsid w:val="001230AF"/>
    <w:rsid w:val="001238DC"/>
    <w:rsid w:val="00123C7E"/>
    <w:rsid w:val="00125445"/>
    <w:rsid w:val="001275E2"/>
    <w:rsid w:val="00127A5A"/>
    <w:rsid w:val="0013162A"/>
    <w:rsid w:val="0013287A"/>
    <w:rsid w:val="001329C8"/>
    <w:rsid w:val="0014262A"/>
    <w:rsid w:val="00143D38"/>
    <w:rsid w:val="001443CC"/>
    <w:rsid w:val="00150617"/>
    <w:rsid w:val="00154188"/>
    <w:rsid w:val="0015455A"/>
    <w:rsid w:val="0015552F"/>
    <w:rsid w:val="00155A8D"/>
    <w:rsid w:val="0016119C"/>
    <w:rsid w:val="0016443E"/>
    <w:rsid w:val="001673EC"/>
    <w:rsid w:val="00171234"/>
    <w:rsid w:val="00172266"/>
    <w:rsid w:val="001724D8"/>
    <w:rsid w:val="00172C36"/>
    <w:rsid w:val="00172DBA"/>
    <w:rsid w:val="00173C45"/>
    <w:rsid w:val="00184A54"/>
    <w:rsid w:val="00186EFA"/>
    <w:rsid w:val="0019044F"/>
    <w:rsid w:val="00191140"/>
    <w:rsid w:val="00192ACD"/>
    <w:rsid w:val="0019718A"/>
    <w:rsid w:val="001A12C2"/>
    <w:rsid w:val="001A50A1"/>
    <w:rsid w:val="001A70FD"/>
    <w:rsid w:val="001B057A"/>
    <w:rsid w:val="001B065B"/>
    <w:rsid w:val="001B0B07"/>
    <w:rsid w:val="001B0E64"/>
    <w:rsid w:val="001B3C9B"/>
    <w:rsid w:val="001B5495"/>
    <w:rsid w:val="001B794F"/>
    <w:rsid w:val="001C4907"/>
    <w:rsid w:val="001C5D27"/>
    <w:rsid w:val="001D019B"/>
    <w:rsid w:val="001D3734"/>
    <w:rsid w:val="001D3FB1"/>
    <w:rsid w:val="001E5695"/>
    <w:rsid w:val="001E7205"/>
    <w:rsid w:val="001F3C1A"/>
    <w:rsid w:val="001F5E9C"/>
    <w:rsid w:val="001F61FC"/>
    <w:rsid w:val="001F6A95"/>
    <w:rsid w:val="00200C08"/>
    <w:rsid w:val="00201509"/>
    <w:rsid w:val="00201E17"/>
    <w:rsid w:val="00203A44"/>
    <w:rsid w:val="0020796C"/>
    <w:rsid w:val="00210057"/>
    <w:rsid w:val="00210208"/>
    <w:rsid w:val="00211945"/>
    <w:rsid w:val="002125E7"/>
    <w:rsid w:val="002133AE"/>
    <w:rsid w:val="00216F6D"/>
    <w:rsid w:val="002204DB"/>
    <w:rsid w:val="00221355"/>
    <w:rsid w:val="00221642"/>
    <w:rsid w:val="00223025"/>
    <w:rsid w:val="002258A5"/>
    <w:rsid w:val="00225C24"/>
    <w:rsid w:val="0023221D"/>
    <w:rsid w:val="00232D20"/>
    <w:rsid w:val="00234403"/>
    <w:rsid w:val="00234BD7"/>
    <w:rsid w:val="0023504B"/>
    <w:rsid w:val="00241C37"/>
    <w:rsid w:val="00242F23"/>
    <w:rsid w:val="00244047"/>
    <w:rsid w:val="00244671"/>
    <w:rsid w:val="00244AD0"/>
    <w:rsid w:val="0024588E"/>
    <w:rsid w:val="002469D0"/>
    <w:rsid w:val="00246AF3"/>
    <w:rsid w:val="002501D4"/>
    <w:rsid w:val="002502BF"/>
    <w:rsid w:val="00251749"/>
    <w:rsid w:val="002537BB"/>
    <w:rsid w:val="00256697"/>
    <w:rsid w:val="00256863"/>
    <w:rsid w:val="00262D64"/>
    <w:rsid w:val="00263185"/>
    <w:rsid w:val="0026423B"/>
    <w:rsid w:val="00265CE5"/>
    <w:rsid w:val="00266F36"/>
    <w:rsid w:val="00270C38"/>
    <w:rsid w:val="00272B13"/>
    <w:rsid w:val="00273D20"/>
    <w:rsid w:val="0027553F"/>
    <w:rsid w:val="00275CF7"/>
    <w:rsid w:val="00276CAB"/>
    <w:rsid w:val="00277614"/>
    <w:rsid w:val="00282E3E"/>
    <w:rsid w:val="00284E5F"/>
    <w:rsid w:val="00287E94"/>
    <w:rsid w:val="00292B29"/>
    <w:rsid w:val="002952BC"/>
    <w:rsid w:val="00295D9C"/>
    <w:rsid w:val="00296BBF"/>
    <w:rsid w:val="002A227D"/>
    <w:rsid w:val="002A514A"/>
    <w:rsid w:val="002A56D9"/>
    <w:rsid w:val="002A668B"/>
    <w:rsid w:val="002B15C9"/>
    <w:rsid w:val="002B1635"/>
    <w:rsid w:val="002B4630"/>
    <w:rsid w:val="002C1552"/>
    <w:rsid w:val="002C1982"/>
    <w:rsid w:val="002C1BFD"/>
    <w:rsid w:val="002C4586"/>
    <w:rsid w:val="002C4EAF"/>
    <w:rsid w:val="002D2C96"/>
    <w:rsid w:val="002D332B"/>
    <w:rsid w:val="002D354A"/>
    <w:rsid w:val="002D3560"/>
    <w:rsid w:val="002D5B25"/>
    <w:rsid w:val="002D5ED0"/>
    <w:rsid w:val="002E0F6C"/>
    <w:rsid w:val="002E1D09"/>
    <w:rsid w:val="002E25D2"/>
    <w:rsid w:val="002E28E9"/>
    <w:rsid w:val="002F15DD"/>
    <w:rsid w:val="00301F3D"/>
    <w:rsid w:val="00303419"/>
    <w:rsid w:val="00303D43"/>
    <w:rsid w:val="00303DC8"/>
    <w:rsid w:val="00311955"/>
    <w:rsid w:val="00311E97"/>
    <w:rsid w:val="00312254"/>
    <w:rsid w:val="003127E8"/>
    <w:rsid w:val="00312F95"/>
    <w:rsid w:val="00314C26"/>
    <w:rsid w:val="00316EE0"/>
    <w:rsid w:val="00317BF7"/>
    <w:rsid w:val="0032049F"/>
    <w:rsid w:val="00322250"/>
    <w:rsid w:val="00322639"/>
    <w:rsid w:val="00323F6E"/>
    <w:rsid w:val="00326605"/>
    <w:rsid w:val="00332771"/>
    <w:rsid w:val="00342964"/>
    <w:rsid w:val="00343E7E"/>
    <w:rsid w:val="00347071"/>
    <w:rsid w:val="00347678"/>
    <w:rsid w:val="00350180"/>
    <w:rsid w:val="00351631"/>
    <w:rsid w:val="00352A48"/>
    <w:rsid w:val="0035349C"/>
    <w:rsid w:val="00354085"/>
    <w:rsid w:val="003552A3"/>
    <w:rsid w:val="003568F3"/>
    <w:rsid w:val="00360A76"/>
    <w:rsid w:val="00363577"/>
    <w:rsid w:val="0036467F"/>
    <w:rsid w:val="00364CDF"/>
    <w:rsid w:val="00364D74"/>
    <w:rsid w:val="00365EC1"/>
    <w:rsid w:val="003671EE"/>
    <w:rsid w:val="00370056"/>
    <w:rsid w:val="00370436"/>
    <w:rsid w:val="003711B3"/>
    <w:rsid w:val="00372C9E"/>
    <w:rsid w:val="00374EF9"/>
    <w:rsid w:val="003759D7"/>
    <w:rsid w:val="00376B82"/>
    <w:rsid w:val="0037708A"/>
    <w:rsid w:val="003800A0"/>
    <w:rsid w:val="00380D25"/>
    <w:rsid w:val="00382CFE"/>
    <w:rsid w:val="003833BC"/>
    <w:rsid w:val="00383786"/>
    <w:rsid w:val="00386F3E"/>
    <w:rsid w:val="00387E10"/>
    <w:rsid w:val="0039054A"/>
    <w:rsid w:val="00390EAB"/>
    <w:rsid w:val="003915BE"/>
    <w:rsid w:val="00393F45"/>
    <w:rsid w:val="003958F1"/>
    <w:rsid w:val="003967EC"/>
    <w:rsid w:val="00397496"/>
    <w:rsid w:val="003977B8"/>
    <w:rsid w:val="003A4E95"/>
    <w:rsid w:val="003A546E"/>
    <w:rsid w:val="003A5667"/>
    <w:rsid w:val="003B0EE5"/>
    <w:rsid w:val="003B281E"/>
    <w:rsid w:val="003B7BF4"/>
    <w:rsid w:val="003C00E8"/>
    <w:rsid w:val="003C04EB"/>
    <w:rsid w:val="003C17FA"/>
    <w:rsid w:val="003C2810"/>
    <w:rsid w:val="003C49D8"/>
    <w:rsid w:val="003C6746"/>
    <w:rsid w:val="003C7C8A"/>
    <w:rsid w:val="003D3E93"/>
    <w:rsid w:val="003D51E8"/>
    <w:rsid w:val="003D61D2"/>
    <w:rsid w:val="003E0217"/>
    <w:rsid w:val="003E06F8"/>
    <w:rsid w:val="003E09BF"/>
    <w:rsid w:val="003E18FD"/>
    <w:rsid w:val="003E1A1B"/>
    <w:rsid w:val="003E22A5"/>
    <w:rsid w:val="003E2829"/>
    <w:rsid w:val="003E3B91"/>
    <w:rsid w:val="003E58AE"/>
    <w:rsid w:val="003E72CD"/>
    <w:rsid w:val="003F1AFB"/>
    <w:rsid w:val="003F3380"/>
    <w:rsid w:val="003F3DEC"/>
    <w:rsid w:val="003F3F0D"/>
    <w:rsid w:val="003F56A4"/>
    <w:rsid w:val="0040100B"/>
    <w:rsid w:val="004012E2"/>
    <w:rsid w:val="00402F95"/>
    <w:rsid w:val="00404F30"/>
    <w:rsid w:val="00406786"/>
    <w:rsid w:val="00406EB4"/>
    <w:rsid w:val="00410843"/>
    <w:rsid w:val="00412E47"/>
    <w:rsid w:val="00417544"/>
    <w:rsid w:val="00426584"/>
    <w:rsid w:val="00432B98"/>
    <w:rsid w:val="00433FE7"/>
    <w:rsid w:val="004347A5"/>
    <w:rsid w:val="00434DC1"/>
    <w:rsid w:val="0043505F"/>
    <w:rsid w:val="00441E8C"/>
    <w:rsid w:val="00442256"/>
    <w:rsid w:val="004467E2"/>
    <w:rsid w:val="00447629"/>
    <w:rsid w:val="004516DC"/>
    <w:rsid w:val="00451E07"/>
    <w:rsid w:val="00454573"/>
    <w:rsid w:val="00455936"/>
    <w:rsid w:val="0045599D"/>
    <w:rsid w:val="00457E0A"/>
    <w:rsid w:val="004601A4"/>
    <w:rsid w:val="004605D9"/>
    <w:rsid w:val="00463A18"/>
    <w:rsid w:val="00465CDE"/>
    <w:rsid w:val="00466862"/>
    <w:rsid w:val="004677DC"/>
    <w:rsid w:val="00467C9E"/>
    <w:rsid w:val="00471FE2"/>
    <w:rsid w:val="00472A19"/>
    <w:rsid w:val="00473278"/>
    <w:rsid w:val="004755B3"/>
    <w:rsid w:val="00475A10"/>
    <w:rsid w:val="004767CD"/>
    <w:rsid w:val="00477484"/>
    <w:rsid w:val="004811F3"/>
    <w:rsid w:val="00481DEE"/>
    <w:rsid w:val="00482D99"/>
    <w:rsid w:val="0048416D"/>
    <w:rsid w:val="00485AA1"/>
    <w:rsid w:val="0048778F"/>
    <w:rsid w:val="004906E2"/>
    <w:rsid w:val="004912C5"/>
    <w:rsid w:val="004925B5"/>
    <w:rsid w:val="00493801"/>
    <w:rsid w:val="00495A87"/>
    <w:rsid w:val="00495F15"/>
    <w:rsid w:val="004A0E13"/>
    <w:rsid w:val="004A34C3"/>
    <w:rsid w:val="004A7A41"/>
    <w:rsid w:val="004B0C8E"/>
    <w:rsid w:val="004B0DDC"/>
    <w:rsid w:val="004B0F88"/>
    <w:rsid w:val="004B3D4B"/>
    <w:rsid w:val="004B575D"/>
    <w:rsid w:val="004B6264"/>
    <w:rsid w:val="004B7636"/>
    <w:rsid w:val="004C0BD5"/>
    <w:rsid w:val="004C5524"/>
    <w:rsid w:val="004C57A3"/>
    <w:rsid w:val="004D2C24"/>
    <w:rsid w:val="004D4B42"/>
    <w:rsid w:val="004D564A"/>
    <w:rsid w:val="004D5E2F"/>
    <w:rsid w:val="004D5E4B"/>
    <w:rsid w:val="004E1FDC"/>
    <w:rsid w:val="004E3DE8"/>
    <w:rsid w:val="004E59DD"/>
    <w:rsid w:val="004E671C"/>
    <w:rsid w:val="004F41B1"/>
    <w:rsid w:val="004F4D49"/>
    <w:rsid w:val="004F544E"/>
    <w:rsid w:val="004F567A"/>
    <w:rsid w:val="004F5EB9"/>
    <w:rsid w:val="004F61D7"/>
    <w:rsid w:val="004F76D7"/>
    <w:rsid w:val="005008C8"/>
    <w:rsid w:val="005017B0"/>
    <w:rsid w:val="00503163"/>
    <w:rsid w:val="00503505"/>
    <w:rsid w:val="005040DD"/>
    <w:rsid w:val="00506520"/>
    <w:rsid w:val="0051150B"/>
    <w:rsid w:val="00511B89"/>
    <w:rsid w:val="00512B60"/>
    <w:rsid w:val="00514790"/>
    <w:rsid w:val="00514894"/>
    <w:rsid w:val="00514CFD"/>
    <w:rsid w:val="0051616E"/>
    <w:rsid w:val="005179F6"/>
    <w:rsid w:val="005207CC"/>
    <w:rsid w:val="005238C0"/>
    <w:rsid w:val="00524056"/>
    <w:rsid w:val="00524323"/>
    <w:rsid w:val="00527A6F"/>
    <w:rsid w:val="00530053"/>
    <w:rsid w:val="00531E80"/>
    <w:rsid w:val="005343A0"/>
    <w:rsid w:val="005343B2"/>
    <w:rsid w:val="0053523F"/>
    <w:rsid w:val="00535BFD"/>
    <w:rsid w:val="00536216"/>
    <w:rsid w:val="00541DD4"/>
    <w:rsid w:val="00543C15"/>
    <w:rsid w:val="00544617"/>
    <w:rsid w:val="00546411"/>
    <w:rsid w:val="005467F8"/>
    <w:rsid w:val="00547D9A"/>
    <w:rsid w:val="005524E9"/>
    <w:rsid w:val="00553C35"/>
    <w:rsid w:val="00553FB6"/>
    <w:rsid w:val="00554344"/>
    <w:rsid w:val="005548D1"/>
    <w:rsid w:val="00555ACC"/>
    <w:rsid w:val="00555E69"/>
    <w:rsid w:val="00557F9B"/>
    <w:rsid w:val="0056079D"/>
    <w:rsid w:val="00561F8C"/>
    <w:rsid w:val="005631FA"/>
    <w:rsid w:val="00564852"/>
    <w:rsid w:val="00564899"/>
    <w:rsid w:val="00565AC9"/>
    <w:rsid w:val="00565C57"/>
    <w:rsid w:val="0056727C"/>
    <w:rsid w:val="00567344"/>
    <w:rsid w:val="00571872"/>
    <w:rsid w:val="0057389A"/>
    <w:rsid w:val="00576138"/>
    <w:rsid w:val="005764B1"/>
    <w:rsid w:val="00576D51"/>
    <w:rsid w:val="00584E3E"/>
    <w:rsid w:val="005850F4"/>
    <w:rsid w:val="00592879"/>
    <w:rsid w:val="005955D5"/>
    <w:rsid w:val="005972E7"/>
    <w:rsid w:val="00597F77"/>
    <w:rsid w:val="005A0398"/>
    <w:rsid w:val="005A188B"/>
    <w:rsid w:val="005A2D59"/>
    <w:rsid w:val="005A4E60"/>
    <w:rsid w:val="005A725D"/>
    <w:rsid w:val="005A7961"/>
    <w:rsid w:val="005B29CA"/>
    <w:rsid w:val="005B38F3"/>
    <w:rsid w:val="005B5089"/>
    <w:rsid w:val="005B6DD9"/>
    <w:rsid w:val="005C0ED3"/>
    <w:rsid w:val="005C222D"/>
    <w:rsid w:val="005C3B50"/>
    <w:rsid w:val="005C4090"/>
    <w:rsid w:val="005C458E"/>
    <w:rsid w:val="005C5AEE"/>
    <w:rsid w:val="005C7241"/>
    <w:rsid w:val="005D01B0"/>
    <w:rsid w:val="005D1D9F"/>
    <w:rsid w:val="005D4ECA"/>
    <w:rsid w:val="005D6387"/>
    <w:rsid w:val="005D7633"/>
    <w:rsid w:val="005E04FF"/>
    <w:rsid w:val="005E3697"/>
    <w:rsid w:val="005E38E8"/>
    <w:rsid w:val="005E5BDD"/>
    <w:rsid w:val="005E6416"/>
    <w:rsid w:val="005E7602"/>
    <w:rsid w:val="005E7941"/>
    <w:rsid w:val="005F0877"/>
    <w:rsid w:val="005F0B98"/>
    <w:rsid w:val="005F502E"/>
    <w:rsid w:val="005F5B0A"/>
    <w:rsid w:val="005F7548"/>
    <w:rsid w:val="00600453"/>
    <w:rsid w:val="006007E9"/>
    <w:rsid w:val="006030ED"/>
    <w:rsid w:val="0060341D"/>
    <w:rsid w:val="006055C5"/>
    <w:rsid w:val="00606C43"/>
    <w:rsid w:val="006074CE"/>
    <w:rsid w:val="00612CFB"/>
    <w:rsid w:val="0061301E"/>
    <w:rsid w:val="00613EB2"/>
    <w:rsid w:val="00616C1A"/>
    <w:rsid w:val="00620630"/>
    <w:rsid w:val="00621DCE"/>
    <w:rsid w:val="00622546"/>
    <w:rsid w:val="006252D8"/>
    <w:rsid w:val="0062534D"/>
    <w:rsid w:val="0062665D"/>
    <w:rsid w:val="006267F9"/>
    <w:rsid w:val="00627BC1"/>
    <w:rsid w:val="006324C6"/>
    <w:rsid w:val="00633491"/>
    <w:rsid w:val="006352D0"/>
    <w:rsid w:val="00635467"/>
    <w:rsid w:val="00635ACC"/>
    <w:rsid w:val="00636E3B"/>
    <w:rsid w:val="006378E1"/>
    <w:rsid w:val="006403C2"/>
    <w:rsid w:val="00642926"/>
    <w:rsid w:val="00642FB9"/>
    <w:rsid w:val="00643C69"/>
    <w:rsid w:val="00644382"/>
    <w:rsid w:val="00645BED"/>
    <w:rsid w:val="0064643E"/>
    <w:rsid w:val="00650894"/>
    <w:rsid w:val="00653899"/>
    <w:rsid w:val="00653D2F"/>
    <w:rsid w:val="00655303"/>
    <w:rsid w:val="00655A1E"/>
    <w:rsid w:val="00660F9F"/>
    <w:rsid w:val="006613B9"/>
    <w:rsid w:val="00661775"/>
    <w:rsid w:val="00661BC8"/>
    <w:rsid w:val="006638C9"/>
    <w:rsid w:val="006652DC"/>
    <w:rsid w:val="0066651F"/>
    <w:rsid w:val="006673D6"/>
    <w:rsid w:val="00667BB3"/>
    <w:rsid w:val="00670692"/>
    <w:rsid w:val="00670E56"/>
    <w:rsid w:val="006712B5"/>
    <w:rsid w:val="00671CDE"/>
    <w:rsid w:val="00672AF5"/>
    <w:rsid w:val="00673138"/>
    <w:rsid w:val="00674ACB"/>
    <w:rsid w:val="0068046F"/>
    <w:rsid w:val="006825E3"/>
    <w:rsid w:val="006901D8"/>
    <w:rsid w:val="0069173F"/>
    <w:rsid w:val="00692967"/>
    <w:rsid w:val="006937CE"/>
    <w:rsid w:val="00693835"/>
    <w:rsid w:val="00695763"/>
    <w:rsid w:val="0069724B"/>
    <w:rsid w:val="0069779B"/>
    <w:rsid w:val="006A10B4"/>
    <w:rsid w:val="006A3648"/>
    <w:rsid w:val="006A4E6C"/>
    <w:rsid w:val="006A534C"/>
    <w:rsid w:val="006A5DFD"/>
    <w:rsid w:val="006A608D"/>
    <w:rsid w:val="006A7A29"/>
    <w:rsid w:val="006B1142"/>
    <w:rsid w:val="006B6283"/>
    <w:rsid w:val="006B76D6"/>
    <w:rsid w:val="006C165E"/>
    <w:rsid w:val="006C78F7"/>
    <w:rsid w:val="006D2958"/>
    <w:rsid w:val="006D3F18"/>
    <w:rsid w:val="006D422E"/>
    <w:rsid w:val="006D4444"/>
    <w:rsid w:val="006D46A3"/>
    <w:rsid w:val="006D6DC7"/>
    <w:rsid w:val="006E2384"/>
    <w:rsid w:val="006E26C9"/>
    <w:rsid w:val="006E4DD2"/>
    <w:rsid w:val="006E4EA7"/>
    <w:rsid w:val="006E5959"/>
    <w:rsid w:val="006E62EB"/>
    <w:rsid w:val="006E7B7F"/>
    <w:rsid w:val="006E7C24"/>
    <w:rsid w:val="006F1B0F"/>
    <w:rsid w:val="006F232A"/>
    <w:rsid w:val="006F512D"/>
    <w:rsid w:val="006F5165"/>
    <w:rsid w:val="007003FE"/>
    <w:rsid w:val="00701738"/>
    <w:rsid w:val="00702405"/>
    <w:rsid w:val="007025C0"/>
    <w:rsid w:val="00702819"/>
    <w:rsid w:val="00706D32"/>
    <w:rsid w:val="00712772"/>
    <w:rsid w:val="0071279D"/>
    <w:rsid w:val="00712BD0"/>
    <w:rsid w:val="00715772"/>
    <w:rsid w:val="007157E7"/>
    <w:rsid w:val="00716994"/>
    <w:rsid w:val="00717B43"/>
    <w:rsid w:val="007210BF"/>
    <w:rsid w:val="007221A5"/>
    <w:rsid w:val="007228DF"/>
    <w:rsid w:val="00732970"/>
    <w:rsid w:val="00732BAE"/>
    <w:rsid w:val="00737DF5"/>
    <w:rsid w:val="007403E1"/>
    <w:rsid w:val="00741EC2"/>
    <w:rsid w:val="00742650"/>
    <w:rsid w:val="007445A3"/>
    <w:rsid w:val="00744782"/>
    <w:rsid w:val="00744E94"/>
    <w:rsid w:val="00744FA2"/>
    <w:rsid w:val="00745FEF"/>
    <w:rsid w:val="00747AA0"/>
    <w:rsid w:val="00747F7D"/>
    <w:rsid w:val="007500E5"/>
    <w:rsid w:val="007522DD"/>
    <w:rsid w:val="00754559"/>
    <w:rsid w:val="00757350"/>
    <w:rsid w:val="007600F4"/>
    <w:rsid w:val="007630D2"/>
    <w:rsid w:val="00763677"/>
    <w:rsid w:val="007645D6"/>
    <w:rsid w:val="00764F74"/>
    <w:rsid w:val="00765719"/>
    <w:rsid w:val="007661F7"/>
    <w:rsid w:val="0076691E"/>
    <w:rsid w:val="00766AE8"/>
    <w:rsid w:val="00766E92"/>
    <w:rsid w:val="0076763B"/>
    <w:rsid w:val="00767BFE"/>
    <w:rsid w:val="0077007E"/>
    <w:rsid w:val="00770291"/>
    <w:rsid w:val="00773671"/>
    <w:rsid w:val="00773EC7"/>
    <w:rsid w:val="00773FF9"/>
    <w:rsid w:val="00774B5D"/>
    <w:rsid w:val="00775FCB"/>
    <w:rsid w:val="007765A0"/>
    <w:rsid w:val="007775F2"/>
    <w:rsid w:val="00781808"/>
    <w:rsid w:val="00786102"/>
    <w:rsid w:val="00792E9F"/>
    <w:rsid w:val="00793A34"/>
    <w:rsid w:val="00793B3D"/>
    <w:rsid w:val="00797136"/>
    <w:rsid w:val="007A0770"/>
    <w:rsid w:val="007A3137"/>
    <w:rsid w:val="007A44EC"/>
    <w:rsid w:val="007A4722"/>
    <w:rsid w:val="007A670B"/>
    <w:rsid w:val="007B17D6"/>
    <w:rsid w:val="007B29F2"/>
    <w:rsid w:val="007B2E47"/>
    <w:rsid w:val="007B2E9D"/>
    <w:rsid w:val="007B3010"/>
    <w:rsid w:val="007B39D5"/>
    <w:rsid w:val="007B4E17"/>
    <w:rsid w:val="007B57B8"/>
    <w:rsid w:val="007B7331"/>
    <w:rsid w:val="007B79AA"/>
    <w:rsid w:val="007C12F1"/>
    <w:rsid w:val="007C1BE1"/>
    <w:rsid w:val="007C2693"/>
    <w:rsid w:val="007C4792"/>
    <w:rsid w:val="007C5DA6"/>
    <w:rsid w:val="007C648D"/>
    <w:rsid w:val="007C6517"/>
    <w:rsid w:val="007D0607"/>
    <w:rsid w:val="007D0C75"/>
    <w:rsid w:val="007D10F4"/>
    <w:rsid w:val="007D189A"/>
    <w:rsid w:val="007D18D6"/>
    <w:rsid w:val="007D209A"/>
    <w:rsid w:val="007D437E"/>
    <w:rsid w:val="007D6E4B"/>
    <w:rsid w:val="007D7281"/>
    <w:rsid w:val="007D7EF9"/>
    <w:rsid w:val="007E7DEB"/>
    <w:rsid w:val="007F669C"/>
    <w:rsid w:val="007F6F16"/>
    <w:rsid w:val="007F7EC1"/>
    <w:rsid w:val="00801271"/>
    <w:rsid w:val="00801482"/>
    <w:rsid w:val="0080224B"/>
    <w:rsid w:val="008047D0"/>
    <w:rsid w:val="00805455"/>
    <w:rsid w:val="00806925"/>
    <w:rsid w:val="00811C64"/>
    <w:rsid w:val="0081256F"/>
    <w:rsid w:val="00813BBA"/>
    <w:rsid w:val="00813C30"/>
    <w:rsid w:val="0081417D"/>
    <w:rsid w:val="00815163"/>
    <w:rsid w:val="00815197"/>
    <w:rsid w:val="00815F03"/>
    <w:rsid w:val="00816AE0"/>
    <w:rsid w:val="008204BD"/>
    <w:rsid w:val="008233FB"/>
    <w:rsid w:val="008239DB"/>
    <w:rsid w:val="00824F27"/>
    <w:rsid w:val="008254AC"/>
    <w:rsid w:val="00825F85"/>
    <w:rsid w:val="00831CA2"/>
    <w:rsid w:val="00833BB1"/>
    <w:rsid w:val="00834F89"/>
    <w:rsid w:val="008416BF"/>
    <w:rsid w:val="00841C72"/>
    <w:rsid w:val="00843577"/>
    <w:rsid w:val="00847368"/>
    <w:rsid w:val="00851150"/>
    <w:rsid w:val="00851CEE"/>
    <w:rsid w:val="008523F2"/>
    <w:rsid w:val="00853022"/>
    <w:rsid w:val="008546BF"/>
    <w:rsid w:val="00856459"/>
    <w:rsid w:val="00856862"/>
    <w:rsid w:val="00860B07"/>
    <w:rsid w:val="0086346D"/>
    <w:rsid w:val="00866E13"/>
    <w:rsid w:val="00870C4A"/>
    <w:rsid w:val="00872238"/>
    <w:rsid w:val="00873C68"/>
    <w:rsid w:val="008804DC"/>
    <w:rsid w:val="008805C7"/>
    <w:rsid w:val="008821B6"/>
    <w:rsid w:val="0088280E"/>
    <w:rsid w:val="00882FAD"/>
    <w:rsid w:val="00887461"/>
    <w:rsid w:val="008907C4"/>
    <w:rsid w:val="008913CD"/>
    <w:rsid w:val="008952F1"/>
    <w:rsid w:val="00895567"/>
    <w:rsid w:val="00896096"/>
    <w:rsid w:val="008A19F3"/>
    <w:rsid w:val="008A2CF5"/>
    <w:rsid w:val="008A3978"/>
    <w:rsid w:val="008A3C7E"/>
    <w:rsid w:val="008A447D"/>
    <w:rsid w:val="008A7235"/>
    <w:rsid w:val="008B0953"/>
    <w:rsid w:val="008B1742"/>
    <w:rsid w:val="008B2FF6"/>
    <w:rsid w:val="008B3835"/>
    <w:rsid w:val="008B5671"/>
    <w:rsid w:val="008B57AD"/>
    <w:rsid w:val="008C0D47"/>
    <w:rsid w:val="008C1671"/>
    <w:rsid w:val="008C30AA"/>
    <w:rsid w:val="008C5631"/>
    <w:rsid w:val="008C6310"/>
    <w:rsid w:val="008D2C48"/>
    <w:rsid w:val="008D417C"/>
    <w:rsid w:val="008D61FE"/>
    <w:rsid w:val="008D6356"/>
    <w:rsid w:val="008D7A97"/>
    <w:rsid w:val="008E1A04"/>
    <w:rsid w:val="008E496E"/>
    <w:rsid w:val="008E5315"/>
    <w:rsid w:val="008F010B"/>
    <w:rsid w:val="008F2AA5"/>
    <w:rsid w:val="008F4105"/>
    <w:rsid w:val="008F6FA6"/>
    <w:rsid w:val="00900270"/>
    <w:rsid w:val="00902C18"/>
    <w:rsid w:val="00907058"/>
    <w:rsid w:val="0090747E"/>
    <w:rsid w:val="009078D1"/>
    <w:rsid w:val="00912AA6"/>
    <w:rsid w:val="009154E8"/>
    <w:rsid w:val="0092285C"/>
    <w:rsid w:val="00922A0E"/>
    <w:rsid w:val="009236FA"/>
    <w:rsid w:val="009250BC"/>
    <w:rsid w:val="00930B24"/>
    <w:rsid w:val="00931494"/>
    <w:rsid w:val="00933677"/>
    <w:rsid w:val="00940731"/>
    <w:rsid w:val="00941637"/>
    <w:rsid w:val="009435E4"/>
    <w:rsid w:val="00943621"/>
    <w:rsid w:val="00943D21"/>
    <w:rsid w:val="00944557"/>
    <w:rsid w:val="00946800"/>
    <w:rsid w:val="00950955"/>
    <w:rsid w:val="0095138C"/>
    <w:rsid w:val="00953ED1"/>
    <w:rsid w:val="00955863"/>
    <w:rsid w:val="00957C73"/>
    <w:rsid w:val="00961CCC"/>
    <w:rsid w:val="0096279F"/>
    <w:rsid w:val="00962BF3"/>
    <w:rsid w:val="0096527D"/>
    <w:rsid w:val="0096798D"/>
    <w:rsid w:val="00970E98"/>
    <w:rsid w:val="009730DA"/>
    <w:rsid w:val="0097494B"/>
    <w:rsid w:val="0097511E"/>
    <w:rsid w:val="0098081B"/>
    <w:rsid w:val="0098133E"/>
    <w:rsid w:val="009856D3"/>
    <w:rsid w:val="00985C31"/>
    <w:rsid w:val="00985F78"/>
    <w:rsid w:val="009863FC"/>
    <w:rsid w:val="0098690A"/>
    <w:rsid w:val="0098708B"/>
    <w:rsid w:val="00990EAC"/>
    <w:rsid w:val="00991C01"/>
    <w:rsid w:val="00991D11"/>
    <w:rsid w:val="0099347D"/>
    <w:rsid w:val="009953E4"/>
    <w:rsid w:val="0099717C"/>
    <w:rsid w:val="00997825"/>
    <w:rsid w:val="009A09D3"/>
    <w:rsid w:val="009A1CB3"/>
    <w:rsid w:val="009A3F2C"/>
    <w:rsid w:val="009A47AE"/>
    <w:rsid w:val="009A78AA"/>
    <w:rsid w:val="009B6896"/>
    <w:rsid w:val="009B756F"/>
    <w:rsid w:val="009C0646"/>
    <w:rsid w:val="009C15AC"/>
    <w:rsid w:val="009C1E84"/>
    <w:rsid w:val="009C2712"/>
    <w:rsid w:val="009C36DE"/>
    <w:rsid w:val="009C5201"/>
    <w:rsid w:val="009C62A8"/>
    <w:rsid w:val="009C6785"/>
    <w:rsid w:val="009D0F66"/>
    <w:rsid w:val="009D2542"/>
    <w:rsid w:val="009D483E"/>
    <w:rsid w:val="009D5528"/>
    <w:rsid w:val="009D6117"/>
    <w:rsid w:val="009D69EC"/>
    <w:rsid w:val="009D6E05"/>
    <w:rsid w:val="009E165F"/>
    <w:rsid w:val="009E1FFA"/>
    <w:rsid w:val="009E32D9"/>
    <w:rsid w:val="009E36A7"/>
    <w:rsid w:val="009E43B1"/>
    <w:rsid w:val="009E4F89"/>
    <w:rsid w:val="009E5B65"/>
    <w:rsid w:val="009E7C74"/>
    <w:rsid w:val="009F1C8A"/>
    <w:rsid w:val="009F59D7"/>
    <w:rsid w:val="009F5A89"/>
    <w:rsid w:val="009F6749"/>
    <w:rsid w:val="009F709E"/>
    <w:rsid w:val="00A0279B"/>
    <w:rsid w:val="00A03458"/>
    <w:rsid w:val="00A03FE9"/>
    <w:rsid w:val="00A05F0F"/>
    <w:rsid w:val="00A06116"/>
    <w:rsid w:val="00A116BD"/>
    <w:rsid w:val="00A11960"/>
    <w:rsid w:val="00A136AC"/>
    <w:rsid w:val="00A14E0D"/>
    <w:rsid w:val="00A15AAA"/>
    <w:rsid w:val="00A15C94"/>
    <w:rsid w:val="00A2055D"/>
    <w:rsid w:val="00A20601"/>
    <w:rsid w:val="00A21686"/>
    <w:rsid w:val="00A220CE"/>
    <w:rsid w:val="00A2288F"/>
    <w:rsid w:val="00A228AA"/>
    <w:rsid w:val="00A22E7D"/>
    <w:rsid w:val="00A23E2F"/>
    <w:rsid w:val="00A26122"/>
    <w:rsid w:val="00A34893"/>
    <w:rsid w:val="00A3516E"/>
    <w:rsid w:val="00A3550C"/>
    <w:rsid w:val="00A40D4E"/>
    <w:rsid w:val="00A43971"/>
    <w:rsid w:val="00A43D43"/>
    <w:rsid w:val="00A44117"/>
    <w:rsid w:val="00A4579B"/>
    <w:rsid w:val="00A470BC"/>
    <w:rsid w:val="00A47289"/>
    <w:rsid w:val="00A50EA5"/>
    <w:rsid w:val="00A51125"/>
    <w:rsid w:val="00A51A5D"/>
    <w:rsid w:val="00A51DE1"/>
    <w:rsid w:val="00A52CF3"/>
    <w:rsid w:val="00A54F03"/>
    <w:rsid w:val="00A551BA"/>
    <w:rsid w:val="00A57BB8"/>
    <w:rsid w:val="00A60CD2"/>
    <w:rsid w:val="00A631A3"/>
    <w:rsid w:val="00A63893"/>
    <w:rsid w:val="00A64A7D"/>
    <w:rsid w:val="00A6518F"/>
    <w:rsid w:val="00A6559D"/>
    <w:rsid w:val="00A66360"/>
    <w:rsid w:val="00A67E0B"/>
    <w:rsid w:val="00A7080A"/>
    <w:rsid w:val="00A70C76"/>
    <w:rsid w:val="00A7399A"/>
    <w:rsid w:val="00A73E4E"/>
    <w:rsid w:val="00A7464D"/>
    <w:rsid w:val="00A80780"/>
    <w:rsid w:val="00A82498"/>
    <w:rsid w:val="00A83468"/>
    <w:rsid w:val="00A83A8F"/>
    <w:rsid w:val="00A872EF"/>
    <w:rsid w:val="00A90BE6"/>
    <w:rsid w:val="00A93B7E"/>
    <w:rsid w:val="00A93C63"/>
    <w:rsid w:val="00A94D8A"/>
    <w:rsid w:val="00A974B2"/>
    <w:rsid w:val="00AA1280"/>
    <w:rsid w:val="00AA487E"/>
    <w:rsid w:val="00AA50F6"/>
    <w:rsid w:val="00AA7B97"/>
    <w:rsid w:val="00AA7D0E"/>
    <w:rsid w:val="00AB047F"/>
    <w:rsid w:val="00AB1FEF"/>
    <w:rsid w:val="00AB276B"/>
    <w:rsid w:val="00AB2903"/>
    <w:rsid w:val="00AB2CF8"/>
    <w:rsid w:val="00AB465D"/>
    <w:rsid w:val="00AB6360"/>
    <w:rsid w:val="00AB6C4C"/>
    <w:rsid w:val="00AB747C"/>
    <w:rsid w:val="00AB7875"/>
    <w:rsid w:val="00AC0FB1"/>
    <w:rsid w:val="00AC27B6"/>
    <w:rsid w:val="00AC354C"/>
    <w:rsid w:val="00AC3626"/>
    <w:rsid w:val="00AC3EC8"/>
    <w:rsid w:val="00AC4F31"/>
    <w:rsid w:val="00AC53A7"/>
    <w:rsid w:val="00AD0740"/>
    <w:rsid w:val="00AD1E5B"/>
    <w:rsid w:val="00AD2D43"/>
    <w:rsid w:val="00AD65FA"/>
    <w:rsid w:val="00AD702C"/>
    <w:rsid w:val="00AD74DC"/>
    <w:rsid w:val="00AE19AC"/>
    <w:rsid w:val="00AE1BD9"/>
    <w:rsid w:val="00AE2BAD"/>
    <w:rsid w:val="00AE35E7"/>
    <w:rsid w:val="00AE4CE5"/>
    <w:rsid w:val="00AE587B"/>
    <w:rsid w:val="00AE5B12"/>
    <w:rsid w:val="00AE6698"/>
    <w:rsid w:val="00AE7A8B"/>
    <w:rsid w:val="00AF07E2"/>
    <w:rsid w:val="00AF3F94"/>
    <w:rsid w:val="00AF478D"/>
    <w:rsid w:val="00AF4B79"/>
    <w:rsid w:val="00AF7374"/>
    <w:rsid w:val="00AF7668"/>
    <w:rsid w:val="00B04B3B"/>
    <w:rsid w:val="00B05679"/>
    <w:rsid w:val="00B06B73"/>
    <w:rsid w:val="00B07C3E"/>
    <w:rsid w:val="00B1061B"/>
    <w:rsid w:val="00B119EE"/>
    <w:rsid w:val="00B11F96"/>
    <w:rsid w:val="00B125F0"/>
    <w:rsid w:val="00B13232"/>
    <w:rsid w:val="00B146F1"/>
    <w:rsid w:val="00B14DEA"/>
    <w:rsid w:val="00B1554D"/>
    <w:rsid w:val="00B155EE"/>
    <w:rsid w:val="00B17C0F"/>
    <w:rsid w:val="00B26565"/>
    <w:rsid w:val="00B27F07"/>
    <w:rsid w:val="00B3164A"/>
    <w:rsid w:val="00B321DE"/>
    <w:rsid w:val="00B322DE"/>
    <w:rsid w:val="00B32311"/>
    <w:rsid w:val="00B32A96"/>
    <w:rsid w:val="00B33761"/>
    <w:rsid w:val="00B36C5A"/>
    <w:rsid w:val="00B371B6"/>
    <w:rsid w:val="00B37E6B"/>
    <w:rsid w:val="00B41847"/>
    <w:rsid w:val="00B426FB"/>
    <w:rsid w:val="00B44844"/>
    <w:rsid w:val="00B45A33"/>
    <w:rsid w:val="00B5397A"/>
    <w:rsid w:val="00B62D3F"/>
    <w:rsid w:val="00B63A5B"/>
    <w:rsid w:val="00B6451B"/>
    <w:rsid w:val="00B6574F"/>
    <w:rsid w:val="00B65CAF"/>
    <w:rsid w:val="00B66467"/>
    <w:rsid w:val="00B6663A"/>
    <w:rsid w:val="00B67DBF"/>
    <w:rsid w:val="00B7174E"/>
    <w:rsid w:val="00B72128"/>
    <w:rsid w:val="00B7371F"/>
    <w:rsid w:val="00B76D27"/>
    <w:rsid w:val="00B775B6"/>
    <w:rsid w:val="00B8008B"/>
    <w:rsid w:val="00B83A69"/>
    <w:rsid w:val="00B84157"/>
    <w:rsid w:val="00B85E71"/>
    <w:rsid w:val="00B86968"/>
    <w:rsid w:val="00B91E6D"/>
    <w:rsid w:val="00B92587"/>
    <w:rsid w:val="00B9651A"/>
    <w:rsid w:val="00BA23D8"/>
    <w:rsid w:val="00BA2B2E"/>
    <w:rsid w:val="00BA3118"/>
    <w:rsid w:val="00BA5C56"/>
    <w:rsid w:val="00BA5CAA"/>
    <w:rsid w:val="00BB0350"/>
    <w:rsid w:val="00BB0BDE"/>
    <w:rsid w:val="00BB2CA2"/>
    <w:rsid w:val="00BB41FD"/>
    <w:rsid w:val="00BB5C1B"/>
    <w:rsid w:val="00BB7AEE"/>
    <w:rsid w:val="00BC17B4"/>
    <w:rsid w:val="00BC283C"/>
    <w:rsid w:val="00BC3C54"/>
    <w:rsid w:val="00BD2B75"/>
    <w:rsid w:val="00BD323D"/>
    <w:rsid w:val="00BD442E"/>
    <w:rsid w:val="00BD5154"/>
    <w:rsid w:val="00BD738C"/>
    <w:rsid w:val="00BE1169"/>
    <w:rsid w:val="00BE39B8"/>
    <w:rsid w:val="00BE5016"/>
    <w:rsid w:val="00BE5620"/>
    <w:rsid w:val="00BE71FF"/>
    <w:rsid w:val="00BE795C"/>
    <w:rsid w:val="00BF0033"/>
    <w:rsid w:val="00BF076D"/>
    <w:rsid w:val="00BF15BB"/>
    <w:rsid w:val="00BF44A4"/>
    <w:rsid w:val="00BF53C7"/>
    <w:rsid w:val="00BF7BFF"/>
    <w:rsid w:val="00C00630"/>
    <w:rsid w:val="00C0263F"/>
    <w:rsid w:val="00C035AA"/>
    <w:rsid w:val="00C051D6"/>
    <w:rsid w:val="00C0609B"/>
    <w:rsid w:val="00C1051D"/>
    <w:rsid w:val="00C105A1"/>
    <w:rsid w:val="00C10B2D"/>
    <w:rsid w:val="00C11E33"/>
    <w:rsid w:val="00C122F9"/>
    <w:rsid w:val="00C12692"/>
    <w:rsid w:val="00C13FD5"/>
    <w:rsid w:val="00C1681F"/>
    <w:rsid w:val="00C17699"/>
    <w:rsid w:val="00C205E1"/>
    <w:rsid w:val="00C20EBC"/>
    <w:rsid w:val="00C23C94"/>
    <w:rsid w:val="00C2408C"/>
    <w:rsid w:val="00C24F47"/>
    <w:rsid w:val="00C267EB"/>
    <w:rsid w:val="00C31E2E"/>
    <w:rsid w:val="00C340E0"/>
    <w:rsid w:val="00C365CF"/>
    <w:rsid w:val="00C40959"/>
    <w:rsid w:val="00C40F4B"/>
    <w:rsid w:val="00C435ED"/>
    <w:rsid w:val="00C44F52"/>
    <w:rsid w:val="00C47D8A"/>
    <w:rsid w:val="00C50F9B"/>
    <w:rsid w:val="00C52A0D"/>
    <w:rsid w:val="00C54F79"/>
    <w:rsid w:val="00C56C23"/>
    <w:rsid w:val="00C60404"/>
    <w:rsid w:val="00C61DF4"/>
    <w:rsid w:val="00C629B9"/>
    <w:rsid w:val="00C64226"/>
    <w:rsid w:val="00C65956"/>
    <w:rsid w:val="00C663FE"/>
    <w:rsid w:val="00C66CB0"/>
    <w:rsid w:val="00C66D0E"/>
    <w:rsid w:val="00C702E4"/>
    <w:rsid w:val="00C75456"/>
    <w:rsid w:val="00C840DE"/>
    <w:rsid w:val="00C842E4"/>
    <w:rsid w:val="00C86701"/>
    <w:rsid w:val="00C8774D"/>
    <w:rsid w:val="00C91F1B"/>
    <w:rsid w:val="00C92C19"/>
    <w:rsid w:val="00C9376A"/>
    <w:rsid w:val="00C93C02"/>
    <w:rsid w:val="00C93C3A"/>
    <w:rsid w:val="00C96227"/>
    <w:rsid w:val="00C9730F"/>
    <w:rsid w:val="00C977FA"/>
    <w:rsid w:val="00C97A23"/>
    <w:rsid w:val="00CA19C8"/>
    <w:rsid w:val="00CA1EA5"/>
    <w:rsid w:val="00CA462A"/>
    <w:rsid w:val="00CA46E3"/>
    <w:rsid w:val="00CA5519"/>
    <w:rsid w:val="00CA5DE5"/>
    <w:rsid w:val="00CB1422"/>
    <w:rsid w:val="00CB211A"/>
    <w:rsid w:val="00CB5815"/>
    <w:rsid w:val="00CB751A"/>
    <w:rsid w:val="00CB7C6C"/>
    <w:rsid w:val="00CC3B6C"/>
    <w:rsid w:val="00CC7D80"/>
    <w:rsid w:val="00CD1405"/>
    <w:rsid w:val="00CD229E"/>
    <w:rsid w:val="00CD3203"/>
    <w:rsid w:val="00CD6A17"/>
    <w:rsid w:val="00CD75DC"/>
    <w:rsid w:val="00CD7AD1"/>
    <w:rsid w:val="00CD7ADF"/>
    <w:rsid w:val="00CE2F3E"/>
    <w:rsid w:val="00CE3671"/>
    <w:rsid w:val="00CE3A3D"/>
    <w:rsid w:val="00CE3E8C"/>
    <w:rsid w:val="00CE6E57"/>
    <w:rsid w:val="00CE7A30"/>
    <w:rsid w:val="00CE7A85"/>
    <w:rsid w:val="00CE7DAC"/>
    <w:rsid w:val="00CF1520"/>
    <w:rsid w:val="00CF3B09"/>
    <w:rsid w:val="00CF494B"/>
    <w:rsid w:val="00CF4EF6"/>
    <w:rsid w:val="00CF5888"/>
    <w:rsid w:val="00CF77F8"/>
    <w:rsid w:val="00D03112"/>
    <w:rsid w:val="00D035D2"/>
    <w:rsid w:val="00D0476C"/>
    <w:rsid w:val="00D05247"/>
    <w:rsid w:val="00D065A6"/>
    <w:rsid w:val="00D1204C"/>
    <w:rsid w:val="00D13B41"/>
    <w:rsid w:val="00D1695C"/>
    <w:rsid w:val="00D17162"/>
    <w:rsid w:val="00D24A5D"/>
    <w:rsid w:val="00D25CD9"/>
    <w:rsid w:val="00D25D3D"/>
    <w:rsid w:val="00D26A08"/>
    <w:rsid w:val="00D270A5"/>
    <w:rsid w:val="00D2756B"/>
    <w:rsid w:val="00D306FC"/>
    <w:rsid w:val="00D3115C"/>
    <w:rsid w:val="00D31A36"/>
    <w:rsid w:val="00D32E2B"/>
    <w:rsid w:val="00D33BC2"/>
    <w:rsid w:val="00D37FCB"/>
    <w:rsid w:val="00D4023D"/>
    <w:rsid w:val="00D4069A"/>
    <w:rsid w:val="00D41FF5"/>
    <w:rsid w:val="00D46218"/>
    <w:rsid w:val="00D46F39"/>
    <w:rsid w:val="00D46F8B"/>
    <w:rsid w:val="00D47385"/>
    <w:rsid w:val="00D51FA8"/>
    <w:rsid w:val="00D52306"/>
    <w:rsid w:val="00D54ECC"/>
    <w:rsid w:val="00D55162"/>
    <w:rsid w:val="00D60CF5"/>
    <w:rsid w:val="00D61CA4"/>
    <w:rsid w:val="00D653C2"/>
    <w:rsid w:val="00D664C5"/>
    <w:rsid w:val="00D67453"/>
    <w:rsid w:val="00D674B5"/>
    <w:rsid w:val="00D707F2"/>
    <w:rsid w:val="00D7189D"/>
    <w:rsid w:val="00D7252B"/>
    <w:rsid w:val="00D72E59"/>
    <w:rsid w:val="00D730CA"/>
    <w:rsid w:val="00D740B7"/>
    <w:rsid w:val="00D801DF"/>
    <w:rsid w:val="00D804DB"/>
    <w:rsid w:val="00D8172D"/>
    <w:rsid w:val="00D82F35"/>
    <w:rsid w:val="00D84C83"/>
    <w:rsid w:val="00D86307"/>
    <w:rsid w:val="00D9031B"/>
    <w:rsid w:val="00D90816"/>
    <w:rsid w:val="00D910E5"/>
    <w:rsid w:val="00D94F64"/>
    <w:rsid w:val="00D96E04"/>
    <w:rsid w:val="00D978E4"/>
    <w:rsid w:val="00DA264F"/>
    <w:rsid w:val="00DA33AC"/>
    <w:rsid w:val="00DA36F8"/>
    <w:rsid w:val="00DA4399"/>
    <w:rsid w:val="00DA6186"/>
    <w:rsid w:val="00DA64D0"/>
    <w:rsid w:val="00DA6582"/>
    <w:rsid w:val="00DA6E1E"/>
    <w:rsid w:val="00DB0DFE"/>
    <w:rsid w:val="00DB1466"/>
    <w:rsid w:val="00DB18ED"/>
    <w:rsid w:val="00DB2172"/>
    <w:rsid w:val="00DB2512"/>
    <w:rsid w:val="00DB28C7"/>
    <w:rsid w:val="00DB4CA1"/>
    <w:rsid w:val="00DB67CB"/>
    <w:rsid w:val="00DC22C2"/>
    <w:rsid w:val="00DC575A"/>
    <w:rsid w:val="00DC5FE1"/>
    <w:rsid w:val="00DD2B98"/>
    <w:rsid w:val="00DD36F4"/>
    <w:rsid w:val="00DD4754"/>
    <w:rsid w:val="00DD6354"/>
    <w:rsid w:val="00DD7A74"/>
    <w:rsid w:val="00DE03C1"/>
    <w:rsid w:val="00DE18B5"/>
    <w:rsid w:val="00DE2E18"/>
    <w:rsid w:val="00DE405C"/>
    <w:rsid w:val="00DF0133"/>
    <w:rsid w:val="00DF09F4"/>
    <w:rsid w:val="00DF76C0"/>
    <w:rsid w:val="00DF773B"/>
    <w:rsid w:val="00E00CA0"/>
    <w:rsid w:val="00E0178B"/>
    <w:rsid w:val="00E02E0B"/>
    <w:rsid w:val="00E03A82"/>
    <w:rsid w:val="00E0593E"/>
    <w:rsid w:val="00E06CD6"/>
    <w:rsid w:val="00E06E95"/>
    <w:rsid w:val="00E12FCB"/>
    <w:rsid w:val="00E1665B"/>
    <w:rsid w:val="00E208B0"/>
    <w:rsid w:val="00E2494B"/>
    <w:rsid w:val="00E26720"/>
    <w:rsid w:val="00E27E9D"/>
    <w:rsid w:val="00E3175B"/>
    <w:rsid w:val="00E32D26"/>
    <w:rsid w:val="00E35005"/>
    <w:rsid w:val="00E36DF7"/>
    <w:rsid w:val="00E37594"/>
    <w:rsid w:val="00E40507"/>
    <w:rsid w:val="00E41AEE"/>
    <w:rsid w:val="00E42DC3"/>
    <w:rsid w:val="00E471B2"/>
    <w:rsid w:val="00E4794F"/>
    <w:rsid w:val="00E501E3"/>
    <w:rsid w:val="00E508A7"/>
    <w:rsid w:val="00E50EBB"/>
    <w:rsid w:val="00E50F28"/>
    <w:rsid w:val="00E51348"/>
    <w:rsid w:val="00E57854"/>
    <w:rsid w:val="00E60A44"/>
    <w:rsid w:val="00E61B22"/>
    <w:rsid w:val="00E644D2"/>
    <w:rsid w:val="00E666EA"/>
    <w:rsid w:val="00E67A12"/>
    <w:rsid w:val="00E71424"/>
    <w:rsid w:val="00E74087"/>
    <w:rsid w:val="00E7445B"/>
    <w:rsid w:val="00E771B1"/>
    <w:rsid w:val="00E81FC1"/>
    <w:rsid w:val="00E85CEA"/>
    <w:rsid w:val="00E8690C"/>
    <w:rsid w:val="00E90689"/>
    <w:rsid w:val="00E91F84"/>
    <w:rsid w:val="00E939B8"/>
    <w:rsid w:val="00E97C53"/>
    <w:rsid w:val="00EA3EFA"/>
    <w:rsid w:val="00EA6493"/>
    <w:rsid w:val="00EA6606"/>
    <w:rsid w:val="00EA70F3"/>
    <w:rsid w:val="00EA7476"/>
    <w:rsid w:val="00EA7DC3"/>
    <w:rsid w:val="00EB0651"/>
    <w:rsid w:val="00EB1F89"/>
    <w:rsid w:val="00EB1FC2"/>
    <w:rsid w:val="00EB6A0B"/>
    <w:rsid w:val="00EB6F6F"/>
    <w:rsid w:val="00EB71E1"/>
    <w:rsid w:val="00EB7E22"/>
    <w:rsid w:val="00EB7FDF"/>
    <w:rsid w:val="00EC14DF"/>
    <w:rsid w:val="00EC1535"/>
    <w:rsid w:val="00EC1BB9"/>
    <w:rsid w:val="00EC4179"/>
    <w:rsid w:val="00EC4A61"/>
    <w:rsid w:val="00ED39C8"/>
    <w:rsid w:val="00ED3B32"/>
    <w:rsid w:val="00ED3F85"/>
    <w:rsid w:val="00ED4484"/>
    <w:rsid w:val="00ED4C5A"/>
    <w:rsid w:val="00ED65FC"/>
    <w:rsid w:val="00ED6B45"/>
    <w:rsid w:val="00ED7346"/>
    <w:rsid w:val="00ED77F3"/>
    <w:rsid w:val="00ED781B"/>
    <w:rsid w:val="00ED7D38"/>
    <w:rsid w:val="00EE0D72"/>
    <w:rsid w:val="00EE3511"/>
    <w:rsid w:val="00EE44B3"/>
    <w:rsid w:val="00EE45D4"/>
    <w:rsid w:val="00EE46CC"/>
    <w:rsid w:val="00EE5353"/>
    <w:rsid w:val="00EEC03C"/>
    <w:rsid w:val="00EF0508"/>
    <w:rsid w:val="00EF0B29"/>
    <w:rsid w:val="00EF1410"/>
    <w:rsid w:val="00EF44E9"/>
    <w:rsid w:val="00EF75B6"/>
    <w:rsid w:val="00F0474B"/>
    <w:rsid w:val="00F05BB5"/>
    <w:rsid w:val="00F05DCB"/>
    <w:rsid w:val="00F07174"/>
    <w:rsid w:val="00F113BF"/>
    <w:rsid w:val="00F118F8"/>
    <w:rsid w:val="00F14303"/>
    <w:rsid w:val="00F16C26"/>
    <w:rsid w:val="00F17EFE"/>
    <w:rsid w:val="00F20633"/>
    <w:rsid w:val="00F20ED0"/>
    <w:rsid w:val="00F21E8A"/>
    <w:rsid w:val="00F224F2"/>
    <w:rsid w:val="00F2337D"/>
    <w:rsid w:val="00F25908"/>
    <w:rsid w:val="00F26E37"/>
    <w:rsid w:val="00F31A89"/>
    <w:rsid w:val="00F32A7C"/>
    <w:rsid w:val="00F32B57"/>
    <w:rsid w:val="00F337C1"/>
    <w:rsid w:val="00F34EC4"/>
    <w:rsid w:val="00F3572C"/>
    <w:rsid w:val="00F374E5"/>
    <w:rsid w:val="00F41D1F"/>
    <w:rsid w:val="00F41DEF"/>
    <w:rsid w:val="00F4271F"/>
    <w:rsid w:val="00F4274B"/>
    <w:rsid w:val="00F45FDB"/>
    <w:rsid w:val="00F46555"/>
    <w:rsid w:val="00F479AB"/>
    <w:rsid w:val="00F53896"/>
    <w:rsid w:val="00F5495A"/>
    <w:rsid w:val="00F5534E"/>
    <w:rsid w:val="00F6042B"/>
    <w:rsid w:val="00F604C2"/>
    <w:rsid w:val="00F62933"/>
    <w:rsid w:val="00F62A47"/>
    <w:rsid w:val="00F62DCD"/>
    <w:rsid w:val="00F63031"/>
    <w:rsid w:val="00F63B51"/>
    <w:rsid w:val="00F70448"/>
    <w:rsid w:val="00F72A2C"/>
    <w:rsid w:val="00F7451A"/>
    <w:rsid w:val="00F745DD"/>
    <w:rsid w:val="00F74F87"/>
    <w:rsid w:val="00F75DDF"/>
    <w:rsid w:val="00F75F3D"/>
    <w:rsid w:val="00F76B03"/>
    <w:rsid w:val="00F76EBD"/>
    <w:rsid w:val="00F8478E"/>
    <w:rsid w:val="00F84AC0"/>
    <w:rsid w:val="00F84B99"/>
    <w:rsid w:val="00F85769"/>
    <w:rsid w:val="00F8700A"/>
    <w:rsid w:val="00F91124"/>
    <w:rsid w:val="00F93DC9"/>
    <w:rsid w:val="00F9618E"/>
    <w:rsid w:val="00F966C7"/>
    <w:rsid w:val="00F966DC"/>
    <w:rsid w:val="00F9670D"/>
    <w:rsid w:val="00FA3223"/>
    <w:rsid w:val="00FA436D"/>
    <w:rsid w:val="00FA6956"/>
    <w:rsid w:val="00FA6AEA"/>
    <w:rsid w:val="00FA7520"/>
    <w:rsid w:val="00FB02FC"/>
    <w:rsid w:val="00FB0572"/>
    <w:rsid w:val="00FB05EA"/>
    <w:rsid w:val="00FB5F25"/>
    <w:rsid w:val="00FC25D3"/>
    <w:rsid w:val="00FC3276"/>
    <w:rsid w:val="00FC4EDD"/>
    <w:rsid w:val="00FC594D"/>
    <w:rsid w:val="00FC6AE0"/>
    <w:rsid w:val="00FC731F"/>
    <w:rsid w:val="00FC75C8"/>
    <w:rsid w:val="00FD01EF"/>
    <w:rsid w:val="00FD0C4A"/>
    <w:rsid w:val="00FD2680"/>
    <w:rsid w:val="00FD29A9"/>
    <w:rsid w:val="00FD4630"/>
    <w:rsid w:val="00FD4A49"/>
    <w:rsid w:val="00FD73B1"/>
    <w:rsid w:val="00FE77D9"/>
    <w:rsid w:val="00FF0A17"/>
    <w:rsid w:val="00FF27EE"/>
    <w:rsid w:val="00FF498D"/>
    <w:rsid w:val="00FF6F14"/>
    <w:rsid w:val="00FF7ADC"/>
    <w:rsid w:val="01E7AD33"/>
    <w:rsid w:val="02244777"/>
    <w:rsid w:val="034D08F6"/>
    <w:rsid w:val="03839A77"/>
    <w:rsid w:val="03AFC148"/>
    <w:rsid w:val="042660FE"/>
    <w:rsid w:val="06BB1E56"/>
    <w:rsid w:val="0715AE0A"/>
    <w:rsid w:val="07177A84"/>
    <w:rsid w:val="07386DEA"/>
    <w:rsid w:val="0794EA10"/>
    <w:rsid w:val="09DB2B4D"/>
    <w:rsid w:val="0BC7574C"/>
    <w:rsid w:val="0CA06678"/>
    <w:rsid w:val="0CF3EB3C"/>
    <w:rsid w:val="0DBDB09D"/>
    <w:rsid w:val="0E97A923"/>
    <w:rsid w:val="0F030047"/>
    <w:rsid w:val="0F5980FE"/>
    <w:rsid w:val="0F6445D3"/>
    <w:rsid w:val="0F734A70"/>
    <w:rsid w:val="104AB978"/>
    <w:rsid w:val="10F3A92F"/>
    <w:rsid w:val="10F5515F"/>
    <w:rsid w:val="1119478A"/>
    <w:rsid w:val="1127AF19"/>
    <w:rsid w:val="11B35F01"/>
    <w:rsid w:val="11DF7E9C"/>
    <w:rsid w:val="1213781D"/>
    <w:rsid w:val="13CF7D27"/>
    <w:rsid w:val="142CF221"/>
    <w:rsid w:val="15AB9E16"/>
    <w:rsid w:val="15E28BF4"/>
    <w:rsid w:val="1685B2C4"/>
    <w:rsid w:val="177E5C55"/>
    <w:rsid w:val="18145409"/>
    <w:rsid w:val="1862D6B1"/>
    <w:rsid w:val="18B1AF61"/>
    <w:rsid w:val="191A2CB6"/>
    <w:rsid w:val="19DA5BCA"/>
    <w:rsid w:val="1A55E18D"/>
    <w:rsid w:val="1A9C33A5"/>
    <w:rsid w:val="1B1BD61D"/>
    <w:rsid w:val="1C0A3C3B"/>
    <w:rsid w:val="1D11FC8C"/>
    <w:rsid w:val="1D8F7CEC"/>
    <w:rsid w:val="1E351B78"/>
    <w:rsid w:val="1EADCCED"/>
    <w:rsid w:val="20919849"/>
    <w:rsid w:val="20DDAD5E"/>
    <w:rsid w:val="212D2C21"/>
    <w:rsid w:val="21CCE762"/>
    <w:rsid w:val="21DE2239"/>
    <w:rsid w:val="21FD8FEC"/>
    <w:rsid w:val="224DA2BC"/>
    <w:rsid w:val="22797DBF"/>
    <w:rsid w:val="2368B7C3"/>
    <w:rsid w:val="24154E20"/>
    <w:rsid w:val="246C0D5D"/>
    <w:rsid w:val="24BB5B8C"/>
    <w:rsid w:val="2518FF45"/>
    <w:rsid w:val="251D0E71"/>
    <w:rsid w:val="253530AE"/>
    <w:rsid w:val="25AB2033"/>
    <w:rsid w:val="25C9AF66"/>
    <w:rsid w:val="25F7A907"/>
    <w:rsid w:val="260E9C54"/>
    <w:rsid w:val="26B8DED2"/>
    <w:rsid w:val="274CEEE2"/>
    <w:rsid w:val="283C28E6"/>
    <w:rsid w:val="292F49C9"/>
    <w:rsid w:val="29383E06"/>
    <w:rsid w:val="2B2F2336"/>
    <w:rsid w:val="2B59918E"/>
    <w:rsid w:val="2B758063"/>
    <w:rsid w:val="2CB255A3"/>
    <w:rsid w:val="2CF561EF"/>
    <w:rsid w:val="2DA6AEE2"/>
    <w:rsid w:val="2DDF2CFF"/>
    <w:rsid w:val="2E02BAEC"/>
    <w:rsid w:val="2E392F8A"/>
    <w:rsid w:val="2EC492C7"/>
    <w:rsid w:val="301807B6"/>
    <w:rsid w:val="3077E355"/>
    <w:rsid w:val="309BC5F6"/>
    <w:rsid w:val="309EB7E1"/>
    <w:rsid w:val="30B9DD65"/>
    <w:rsid w:val="30E67DC7"/>
    <w:rsid w:val="3156007A"/>
    <w:rsid w:val="317396B0"/>
    <w:rsid w:val="31C8D312"/>
    <w:rsid w:val="339F39E7"/>
    <w:rsid w:val="340E2640"/>
    <w:rsid w:val="349440DF"/>
    <w:rsid w:val="34A1791B"/>
    <w:rsid w:val="3570055A"/>
    <w:rsid w:val="3591B0B4"/>
    <w:rsid w:val="35F4A474"/>
    <w:rsid w:val="35F7794E"/>
    <w:rsid w:val="379074D5"/>
    <w:rsid w:val="37C90735"/>
    <w:rsid w:val="384D3957"/>
    <w:rsid w:val="3AC81597"/>
    <w:rsid w:val="3B2D59B2"/>
    <w:rsid w:val="3B91DAF8"/>
    <w:rsid w:val="3C7D0E55"/>
    <w:rsid w:val="3CC92A13"/>
    <w:rsid w:val="3D29AF4A"/>
    <w:rsid w:val="3E1E3726"/>
    <w:rsid w:val="3E64FA74"/>
    <w:rsid w:val="3F6235F1"/>
    <w:rsid w:val="40500C2C"/>
    <w:rsid w:val="405D5E95"/>
    <w:rsid w:val="4061500C"/>
    <w:rsid w:val="40D39314"/>
    <w:rsid w:val="41552BC3"/>
    <w:rsid w:val="43047216"/>
    <w:rsid w:val="430641C9"/>
    <w:rsid w:val="43F1824F"/>
    <w:rsid w:val="43FD5F0D"/>
    <w:rsid w:val="44431709"/>
    <w:rsid w:val="446EF7DD"/>
    <w:rsid w:val="450ADC16"/>
    <w:rsid w:val="45A6E908"/>
    <w:rsid w:val="45D5150A"/>
    <w:rsid w:val="45D82971"/>
    <w:rsid w:val="4662E764"/>
    <w:rsid w:val="46BBDBB6"/>
    <w:rsid w:val="47BEBADC"/>
    <w:rsid w:val="4870C8D8"/>
    <w:rsid w:val="48B779FA"/>
    <w:rsid w:val="4A1311A5"/>
    <w:rsid w:val="4A3374CC"/>
    <w:rsid w:val="4A9F2DB9"/>
    <w:rsid w:val="4C5DBBAF"/>
    <w:rsid w:val="4C6073B8"/>
    <w:rsid w:val="4CBDC034"/>
    <w:rsid w:val="4D22721A"/>
    <w:rsid w:val="4D2F2FB5"/>
    <w:rsid w:val="4D5FE30A"/>
    <w:rsid w:val="4F45D8A2"/>
    <w:rsid w:val="4F729EDC"/>
    <w:rsid w:val="4FB6D583"/>
    <w:rsid w:val="5079A809"/>
    <w:rsid w:val="5127AFEB"/>
    <w:rsid w:val="5282C9E7"/>
    <w:rsid w:val="52BB7A75"/>
    <w:rsid w:val="52F1DADC"/>
    <w:rsid w:val="538548DC"/>
    <w:rsid w:val="539E7139"/>
    <w:rsid w:val="53A057EF"/>
    <w:rsid w:val="5455BEB7"/>
    <w:rsid w:val="54CE6EAF"/>
    <w:rsid w:val="552A97F5"/>
    <w:rsid w:val="5585AB55"/>
    <w:rsid w:val="55B906FF"/>
    <w:rsid w:val="55CEA2EF"/>
    <w:rsid w:val="5655A3F6"/>
    <w:rsid w:val="56B6C412"/>
    <w:rsid w:val="572E7968"/>
    <w:rsid w:val="58A838C2"/>
    <w:rsid w:val="58CFE716"/>
    <w:rsid w:val="59611C60"/>
    <w:rsid w:val="59CD7BB4"/>
    <w:rsid w:val="5AF8F0B2"/>
    <w:rsid w:val="5AFCECC1"/>
    <w:rsid w:val="5BA91476"/>
    <w:rsid w:val="5BB0FC5B"/>
    <w:rsid w:val="5C7E8508"/>
    <w:rsid w:val="5CF03A38"/>
    <w:rsid w:val="5D38001E"/>
    <w:rsid w:val="5D898D97"/>
    <w:rsid w:val="5D89A8F5"/>
    <w:rsid w:val="5E1A5569"/>
    <w:rsid w:val="616F0D28"/>
    <w:rsid w:val="6193609D"/>
    <w:rsid w:val="61D057C6"/>
    <w:rsid w:val="63CC6CD4"/>
    <w:rsid w:val="63EC8538"/>
    <w:rsid w:val="64A3CF07"/>
    <w:rsid w:val="650829A6"/>
    <w:rsid w:val="6593BEBB"/>
    <w:rsid w:val="66D7397E"/>
    <w:rsid w:val="679BC211"/>
    <w:rsid w:val="69379272"/>
    <w:rsid w:val="6968CA44"/>
    <w:rsid w:val="69981E8F"/>
    <w:rsid w:val="6AA3D0DC"/>
    <w:rsid w:val="6B13108B"/>
    <w:rsid w:val="6C142F30"/>
    <w:rsid w:val="6CB37837"/>
    <w:rsid w:val="6CCEB706"/>
    <w:rsid w:val="6D469439"/>
    <w:rsid w:val="6D85FACB"/>
    <w:rsid w:val="6D88D972"/>
    <w:rsid w:val="6DE71B9D"/>
    <w:rsid w:val="6F4B2E86"/>
    <w:rsid w:val="6FB8B9E3"/>
    <w:rsid w:val="707A21B1"/>
    <w:rsid w:val="70C11C44"/>
    <w:rsid w:val="71732284"/>
    <w:rsid w:val="74DBA9C9"/>
    <w:rsid w:val="75948D67"/>
    <w:rsid w:val="75EB8307"/>
    <w:rsid w:val="77305DC8"/>
    <w:rsid w:val="77577AEE"/>
    <w:rsid w:val="78134A8B"/>
    <w:rsid w:val="7859F349"/>
    <w:rsid w:val="79AF1AEC"/>
    <w:rsid w:val="7A2850D2"/>
    <w:rsid w:val="7A7F7EB7"/>
    <w:rsid w:val="7DB71F79"/>
    <w:rsid w:val="7DDDF405"/>
    <w:rsid w:val="7DE002B4"/>
    <w:rsid w:val="7E1363D7"/>
    <w:rsid w:val="7EB00C70"/>
    <w:rsid w:val="7F52EFDA"/>
    <w:rsid w:val="7FCCB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8FCA5"/>
  <w15:docId w15:val="{F95936C6-AFB9-424F-9D88-560FEB9B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2501D4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565AC9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Theme="majorEastAsia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rmal (Web)"/>
    <w:basedOn w:val="a1"/>
    <w:uiPriority w:val="99"/>
    <w:semiHidden/>
    <w:unhideWhenUsed/>
    <w:rsid w:val="00B322DE"/>
    <w:rPr>
      <w:rFonts w:cs="Times New Roman"/>
      <w:szCs w:val="24"/>
    </w:rPr>
  </w:style>
  <w:style w:type="character" w:styleId="afd">
    <w:name w:val="Unresolved Mention"/>
    <w:basedOn w:val="a2"/>
    <w:uiPriority w:val="99"/>
    <w:semiHidden/>
    <w:unhideWhenUsed/>
    <w:rsid w:val="00406E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1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94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15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7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9bc2650b-a465-4cc2-86e8-b3782a60224b">
  <we:reference id="WA200005502" version="1.0.0.9" store="en-US" storeType="omex"/>
  <we:alternateReferences>
    <we:reference id="WA200005502" version="1.0.0.9" store="en-US" storeType="omex"/>
  </we:alternateReferences>
  <we:properties>
    <we:property name="docId" value="&quot;pzREgCsdIiMlzwsrhTSig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C88AC2E-E007-419B-9F9B-5BF6A389A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1807</TotalTime>
  <Pages>25</Pages>
  <Words>4661</Words>
  <Characters>26574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31173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komarovav022@gmail.com</cp:lastModifiedBy>
  <cp:revision>610</cp:revision>
  <cp:lastPrinted>2025-10-15T22:29:00Z</cp:lastPrinted>
  <dcterms:created xsi:type="dcterms:W3CDTF">2025-04-19T06:40:00Z</dcterms:created>
  <dcterms:modified xsi:type="dcterms:W3CDTF">2026-09-23T17:41:00Z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